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B29F198"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C0370F">
          <w:rPr>
            <w:webHidden/>
          </w:rPr>
          <w:t>8</w:t>
        </w:r>
        <w:r>
          <w:rPr>
            <w:webHidden/>
          </w:rPr>
          <w:fldChar w:fldCharType="end"/>
        </w:r>
      </w:hyperlink>
    </w:p>
    <w:p w14:paraId="79D1878F" w14:textId="3AC5BF2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C0370F">
          <w:rPr>
            <w:webHidden/>
          </w:rPr>
          <w:t>9</w:t>
        </w:r>
        <w:r w:rsidR="00F03DA6">
          <w:rPr>
            <w:webHidden/>
          </w:rPr>
          <w:fldChar w:fldCharType="end"/>
        </w:r>
      </w:hyperlink>
    </w:p>
    <w:p w14:paraId="764A5F00" w14:textId="01B06588"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C0370F">
          <w:rPr>
            <w:b w:val="0"/>
            <w:bCs/>
            <w:webHidden/>
            <w:lang w:val="en-US"/>
          </w:rPr>
          <w:t>Error! Bookmark not defined.</w:t>
        </w:r>
        <w:r w:rsidR="00F03DA6">
          <w:rPr>
            <w:webHidden/>
          </w:rPr>
          <w:fldChar w:fldCharType="end"/>
        </w:r>
      </w:hyperlink>
    </w:p>
    <w:p w14:paraId="1E2B6C20" w14:textId="391D7584"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02DFDB79" w14:textId="6BA87BD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60F36E3F" w14:textId="4E71FCE1"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C0370F">
          <w:rPr>
            <w:webHidden/>
          </w:rPr>
          <w:t>13</w:t>
        </w:r>
        <w:r w:rsidR="00F03DA6">
          <w:rPr>
            <w:webHidden/>
          </w:rPr>
          <w:fldChar w:fldCharType="end"/>
        </w:r>
      </w:hyperlink>
    </w:p>
    <w:p w14:paraId="75D9570E" w14:textId="15F5DE8E"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C0370F">
          <w:rPr>
            <w:b w:val="0"/>
            <w:bCs/>
            <w:webHidden/>
            <w:lang w:val="en-US"/>
          </w:rPr>
          <w:t>Error! Bookmark not defined.</w:t>
        </w:r>
        <w:r w:rsidR="00F03DA6">
          <w:rPr>
            <w:webHidden/>
          </w:rPr>
          <w:fldChar w:fldCharType="end"/>
        </w:r>
      </w:hyperlink>
    </w:p>
    <w:p w14:paraId="2DEDA1B5" w14:textId="400959A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10616CB5" w14:textId="34C65F6A"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049407F7" w14:textId="79F7B1CC"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C0370F">
          <w:rPr>
            <w:webHidden/>
          </w:rPr>
          <w:t>27</w:t>
        </w:r>
        <w:r w:rsidR="00F03DA6">
          <w:rPr>
            <w:webHidden/>
          </w:rPr>
          <w:fldChar w:fldCharType="end"/>
        </w:r>
      </w:hyperlink>
    </w:p>
    <w:p w14:paraId="3E0248A7" w14:textId="74C4F85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C0370F">
          <w:rPr>
            <w:b w:val="0"/>
            <w:bCs/>
            <w:webHidden/>
            <w:lang w:val="en-US"/>
          </w:rPr>
          <w:t>Error! Bookmark not defined.</w:t>
        </w:r>
        <w:r w:rsidR="00F03DA6">
          <w:rPr>
            <w:webHidden/>
          </w:rPr>
          <w:fldChar w:fldCharType="end"/>
        </w:r>
      </w:hyperlink>
    </w:p>
    <w:p w14:paraId="78A9F1CD" w14:textId="52261072"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2AAE3C16" w14:textId="26065448"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7943E025" w14:textId="66B4CAD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C0370F">
          <w:rPr>
            <w:b w:val="0"/>
            <w:bCs/>
            <w:webHidden/>
            <w:lang w:val="en-US"/>
          </w:rPr>
          <w:t>Error! Bookmark not defined.</w:t>
        </w:r>
        <w:r w:rsidR="00F03DA6">
          <w:rPr>
            <w:webHidden/>
          </w:rPr>
          <w:fldChar w:fldCharType="end"/>
        </w:r>
      </w:hyperlink>
    </w:p>
    <w:p w14:paraId="3BFAE892" w14:textId="4DA1F201"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C0370F">
          <w:rPr>
            <w:b/>
            <w:bCs/>
            <w:webHidden/>
            <w:lang w:val="en-US"/>
          </w:rPr>
          <w:t>Error! Bookmark not defined.</w:t>
        </w:r>
        <w:r w:rsidR="00F03DA6">
          <w:rPr>
            <w:webHidden/>
          </w:rPr>
          <w:fldChar w:fldCharType="end"/>
        </w:r>
      </w:hyperlink>
    </w:p>
    <w:p w14:paraId="23B91011" w14:textId="6E06456A"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C0370F">
          <w:rPr>
            <w:webHidden/>
          </w:rPr>
          <w:t>28</w:t>
        </w:r>
        <w:r w:rsidR="00F03DA6">
          <w:rPr>
            <w:webHidden/>
          </w:rPr>
          <w:fldChar w:fldCharType="end"/>
        </w:r>
      </w:hyperlink>
    </w:p>
    <w:p w14:paraId="0DAA2CA7" w14:textId="3B3AD3DF"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C0370F">
          <w:rPr>
            <w:webHidden/>
          </w:rPr>
          <w:t>32</w:t>
        </w:r>
        <w:r w:rsidR="00F03DA6">
          <w:rPr>
            <w:webHidden/>
          </w:rPr>
          <w:fldChar w:fldCharType="end"/>
        </w:r>
      </w:hyperlink>
    </w:p>
    <w:p w14:paraId="547FB94A" w14:textId="3228289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C0370F">
          <w:rPr>
            <w:webHidden/>
          </w:rPr>
          <w:t>33</w:t>
        </w:r>
        <w:r w:rsidR="00F03DA6">
          <w:rPr>
            <w:webHidden/>
          </w:rPr>
          <w:fldChar w:fldCharType="end"/>
        </w:r>
      </w:hyperlink>
    </w:p>
    <w:p w14:paraId="42F435AF" w14:textId="79F0EC0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C0370F">
          <w:rPr>
            <w:webHidden/>
          </w:rPr>
          <w:t>34</w:t>
        </w:r>
        <w:r w:rsidR="00F03DA6">
          <w:rPr>
            <w:webHidden/>
          </w:rPr>
          <w:fldChar w:fldCharType="end"/>
        </w:r>
      </w:hyperlink>
    </w:p>
    <w:p w14:paraId="2DBC4055" w14:textId="2293F26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C0370F">
          <w:rPr>
            <w:webHidden/>
          </w:rPr>
          <w:t>35</w:t>
        </w:r>
        <w:r w:rsidR="00F03DA6">
          <w:rPr>
            <w:webHidden/>
          </w:rPr>
          <w:fldChar w:fldCharType="end"/>
        </w:r>
      </w:hyperlink>
    </w:p>
    <w:p w14:paraId="29FCDAD7" w14:textId="12F27494"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C0370F">
          <w:rPr>
            <w:webHidden/>
          </w:rPr>
          <w:t>36</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277CBC29"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9A6F17">
        <w:t>je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12B3318F" w:rsidR="00DB04D1" w:rsidRDefault="00DB04D1" w:rsidP="00DB04D1">
      <w:pPr>
        <w:pStyle w:val="Caption"/>
      </w:pPr>
      <w:bookmarkStart w:id="35" w:name="_Toc56699409"/>
      <w:bookmarkStart w:id="36" w:name="_Ref123575814"/>
      <w:r>
        <w:t xml:space="preserve">Obrázek </w:t>
      </w:r>
      <w:fldSimple w:instr=" SEQ Obrázek \* ARABIC ">
        <w:r w:rsidR="00EA7D89">
          <w:rPr>
            <w:noProof/>
          </w:rPr>
          <w:t>1</w:t>
        </w:r>
      </w:fldSimple>
      <w:r>
        <w:t>. Ukázkový obrázek</w:t>
      </w:r>
      <w:bookmarkEnd w:id="35"/>
      <w:bookmarkEnd w:id="36"/>
    </w:p>
    <w:p w14:paraId="28482E57" w14:textId="77777777" w:rsidR="00DB04D1" w:rsidRDefault="00DB04D1" w:rsidP="00DB04D1"/>
    <w:p w14:paraId="74268A28" w14:textId="4B304802" w:rsidR="00DB04D1" w:rsidRDefault="00DB04D1" w:rsidP="00DB04D1">
      <w:pPr>
        <w:pStyle w:val="Caption"/>
        <w:keepNext/>
      </w:pPr>
      <w:bookmarkStart w:id="37" w:name="_Toc56699398"/>
      <w:r>
        <w:t xml:space="preserve">Tabulka </w:t>
      </w:r>
      <w:fldSimple w:instr=" SEQ Tabulka \* ARABIC ">
        <w:r w:rsidR="00C0370F">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0D64152"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Společná překážka je potřeba uvažovat zcela odlišně, než jak člověk myslel </w:t>
      </w:r>
      <w:r w:rsidRPr="007329C1">
        <w:lastRenderedPageBreak/>
        <w:t>doposud</w:t>
      </w:r>
      <w:r w:rsidR="00402734">
        <w:t xml:space="preserve">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02591764" w14:textId="4F825FCD" w:rsidR="00985469" w:rsidRPr="0008512F" w:rsidRDefault="00985469" w:rsidP="0008512F">
      <w:r>
        <w:t>TODO – CPU memory gap</w:t>
      </w:r>
      <w:r w:rsidR="008F5905">
        <w:t xml:space="preserve"> (Hennessy &amp; Patterson, Computer Architecture: A Quantitative Approach, 4th ed.)</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i-cache a d-cache.</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4B7FBD6D" w:rsidR="003739E5" w:rsidRDefault="003739E5" w:rsidP="003739E5">
      <w:pPr>
        <w:pStyle w:val="Caption"/>
      </w:pPr>
      <w:r>
        <w:t xml:space="preserve">Obrázek </w:t>
      </w:r>
      <w:fldSimple w:instr=" SEQ Obrázek \* ARABIC ">
        <w:r w:rsidR="00EA7D89">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308AB690" w:rsidR="004B2664" w:rsidRDefault="004B2664" w:rsidP="004B2664">
      <w:pPr>
        <w:pStyle w:val="Caption"/>
      </w:pPr>
      <w:bookmarkStart w:id="47" w:name="_Ref123575801"/>
      <w:r>
        <w:t xml:space="preserve">Obrázek </w:t>
      </w:r>
      <w:fldSimple w:instr=" SEQ Obrázek \* ARABIC ">
        <w:r w:rsidR="00EA7D89">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13F118D8" w:rsidR="0083169D" w:rsidRDefault="0083169D" w:rsidP="000D4F52">
      <w:pPr>
        <w:pStyle w:val="Caption"/>
      </w:pPr>
      <w:r>
        <w:t xml:space="preserve">Obrázek </w:t>
      </w:r>
      <w:fldSimple w:instr=" SEQ Obrázek \* ARABIC ">
        <w:r w:rsidR="00EA7D89">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59F35A86" w:rsidR="00546A6C" w:rsidRDefault="00546A6C" w:rsidP="00546A6C">
      <w:pPr>
        <w:pStyle w:val="Caption"/>
      </w:pPr>
      <w:r>
        <w:t xml:space="preserve">Obrázek </w:t>
      </w:r>
      <w:fldSimple w:instr=" SEQ Obrázek \* ARABIC ">
        <w:r w:rsidR="00EA7D89">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3FDDB12F" w:rsidR="00AB12AD" w:rsidRDefault="00AB12AD" w:rsidP="00AB12AD">
      <w:pPr>
        <w:pStyle w:val="Caption"/>
      </w:pPr>
      <w:r>
        <w:t xml:space="preserve">Obrázek </w:t>
      </w:r>
      <w:fldSimple w:instr=" SEQ Obrázek \* ARABIC ">
        <w:r w:rsidR="00EA7D89">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25B59704" w:rsidR="00325F47" w:rsidRDefault="00325F47" w:rsidP="00325F47">
      <w:pPr>
        <w:pStyle w:val="Caption"/>
      </w:pPr>
      <w:r>
        <w:t xml:space="preserve">Obrázek </w:t>
      </w:r>
      <w:fldSimple w:instr=" SEQ Obrázek \* ARABIC ">
        <w:r w:rsidR="00EA7D89">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502EC5EC" w:rsidR="00840B9F" w:rsidRDefault="00840B9F" w:rsidP="00840B9F">
      <w:pPr>
        <w:pStyle w:val="Heading3"/>
      </w:pPr>
      <w:r>
        <w:t>Datové a kontrolní 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335DECD6" w:rsidR="009621EF" w:rsidRDefault="009621EF" w:rsidP="009621EF">
      <w:pPr>
        <w:pStyle w:val="Caption"/>
      </w:pPr>
      <w:r>
        <w:t xml:space="preserve">Obrázek </w:t>
      </w:r>
      <w:fldSimple w:instr=" SEQ Obrázek \* ARABIC ">
        <w:r w:rsidR="00EA7D89">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79BAC858" w:rsidR="009C3AE9" w:rsidRPr="00F15EEB"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77777777" w:rsidR="004E7BE0" w:rsidRPr="00A638C5" w:rsidRDefault="004E7BE0" w:rsidP="00A638C5"/>
    <w:p w14:paraId="255D378E" w14:textId="63B96AA9" w:rsidR="007679CD" w:rsidRDefault="007679CD" w:rsidP="007679CD">
      <w:pPr>
        <w:pStyle w:val="Heading2"/>
      </w:pPr>
      <w:r>
        <w:lastRenderedPageBreak/>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w:t>
      </w:r>
      <w:r w:rsidR="00943E06">
        <w:lastRenderedPageBreak/>
        <w:t xml:space="preserve">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w:t>
      </w:r>
      <w:r w:rsidR="00440344">
        <w:lastRenderedPageBreak/>
        <w:t>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w:t>
      </w:r>
      <w:r w:rsidR="0024323B">
        <w:lastRenderedPageBreak/>
        <w:t xml:space="preserve">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74C4BC16" w:rsidR="00045B5E" w:rsidRDefault="00045B5E" w:rsidP="00045B5E">
      <w:pPr>
        <w:pStyle w:val="Caption"/>
      </w:pPr>
      <w:r>
        <w:t xml:space="preserve">Obrázek </w:t>
      </w:r>
      <w:fldSimple w:instr=" SEQ Obrázek \* ARABIC ">
        <w:r w:rsidR="00EA7D89">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w:t>
      </w:r>
      <w:r>
        <w:lastRenderedPageBreak/>
        <w:t xml:space="preserve">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w:t>
      </w:r>
      <w:r>
        <w:t>[TODO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t>[TODO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5011AFC9" w:rsidR="00EA7D89" w:rsidRPr="00CE0D8D" w:rsidRDefault="00EA7D89" w:rsidP="00EA7D89">
      <w:pPr>
        <w:pStyle w:val="Caption"/>
      </w:pPr>
      <w:r>
        <w:t xml:space="preserve">Obrázek </w:t>
      </w:r>
      <w:fldSimple w:instr=" SEQ Obrázek \* ARABIC ">
        <w:r>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6D5D00A" w:rsidR="00EA1234" w:rsidRP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60F7563E" w14:textId="4161F06D" w:rsidR="001E42C8" w:rsidRDefault="00442D43" w:rsidP="00442D43">
      <w:pPr>
        <w:pStyle w:val="Heading3"/>
      </w:pPr>
      <w:r>
        <w:t>GCC</w:t>
      </w:r>
    </w:p>
    <w:p w14:paraId="65516C19" w14:textId="398A14BA" w:rsidR="00442D43" w:rsidRDefault="00442D43" w:rsidP="00442D43">
      <w:pPr>
        <w:pStyle w:val="Heading3"/>
      </w:pPr>
      <w:r>
        <w:t>Clang</w:t>
      </w:r>
    </w:p>
    <w:p w14:paraId="014A0701" w14:textId="2E87A7CD" w:rsidR="00442D43" w:rsidRPr="00442D43" w:rsidRDefault="00442D43" w:rsidP="00442D43">
      <w:pPr>
        <w:pStyle w:val="Heading3"/>
      </w:pPr>
      <w:r>
        <w:t>MSVC</w:t>
      </w:r>
    </w:p>
    <w:p w14:paraId="1AD012CF" w14:textId="60CB8A05" w:rsidR="007679CD" w:rsidRDefault="007679CD" w:rsidP="007679CD">
      <w:pPr>
        <w:pStyle w:val="Heading2"/>
      </w:pPr>
      <w:r>
        <w:t>SIMD</w:t>
      </w:r>
    </w:p>
    <w:p w14:paraId="7B7AD547" w14:textId="34C07A1A" w:rsidR="004A6FBC" w:rsidRPr="004A6FBC" w:rsidRDefault="004A6FBC" w:rsidP="004A6FBC">
      <w:pPr>
        <w:pStyle w:val="Heading2"/>
      </w:pPr>
      <w:r>
        <w:t>Paralelizace</w:t>
      </w:r>
    </w:p>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Druhy profilerů</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31A9BE92" w:rsidR="00742418" w:rsidRDefault="00742418" w:rsidP="00742418">
      <w:pPr>
        <w:pStyle w:val="Heading2"/>
      </w:pPr>
      <w:r>
        <w:t>Iterace polem</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5F453D69" w:rsidR="00A97B23" w:rsidRPr="00A97B23" w:rsidRDefault="00A97B23" w:rsidP="00A97B23">
      <w:pPr>
        <w:pStyle w:val="Heading2"/>
      </w:pPr>
      <w:r>
        <w:t>Datové</w:t>
      </w:r>
      <w:r w:rsidR="00DE46BC">
        <w:t xml:space="preserve"> a kontrolní</w:t>
      </w:r>
      <w:r>
        <w:t xml:space="preserve"> závislosti</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2A42C76D"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22" w:history="1">
        <w:r w:rsidR="00F92B2D" w:rsidRPr="002745AB">
          <w:rPr>
            <w:rStyle w:val="Hyperlink"/>
          </w:rPr>
          <w:t>https://www.youtube.com/watch?v=rX0ItVEVjHc</w:t>
        </w:r>
      </w:hyperlink>
      <w:r w:rsidR="009B00AF">
        <w:t>. Kanál uživatele CppC</w:t>
      </w:r>
      <w:r w:rsidR="0082173E">
        <w:t>on</w:t>
      </w:r>
    </w:p>
    <w:p w14:paraId="47EA15EB" w14:textId="518405AA" w:rsidR="00405A58" w:rsidRDefault="00481E52" w:rsidP="00F92B2D">
      <w:pPr>
        <w:jc w:val="left"/>
      </w:pPr>
      <w:r>
        <w:t xml:space="preserve">Dodmain – </w:t>
      </w:r>
      <w:r w:rsidR="00405A58" w:rsidRPr="00405A58">
        <w:t xml:space="preserve">LLOPIS, Noel. Data-Oriented Design (Or Why You Might Be Shooting Yourself in The Foot With OOP) [online]. 2009-12-04 [cit. 2022-12-23]. Dostupné z: </w:t>
      </w:r>
      <w:hyperlink r:id="rId23"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24"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25"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26E353AF" w:rsidR="002D09B4" w:rsidRDefault="002D09B4" w:rsidP="00F92B2D">
      <w:pPr>
        <w:jc w:val="left"/>
      </w:pPr>
      <w:r>
        <w:t>mut</w:t>
      </w:r>
      <w:r w:rsidR="00A65BA5">
        <w:t>l</w:t>
      </w:r>
      <w:r>
        <w:t xml:space="preserve">uPrefetch – TODO </w:t>
      </w:r>
      <w:hyperlink r:id="rId26" w:history="1">
        <w:r w:rsidR="002C612F" w:rsidRPr="00A93540">
          <w:rPr>
            <w:rStyle w:val="Hyperlink"/>
          </w:rPr>
          <w:t>https://www.youtube.com/watch?v=ibPL7T9iEwY</w:t>
        </w:r>
      </w:hyperlink>
    </w:p>
    <w:p w14:paraId="085F0E09" w14:textId="37D412AD" w:rsidR="002C612F" w:rsidRDefault="002C612F" w:rsidP="00F92B2D">
      <w:pPr>
        <w:jc w:val="left"/>
      </w:pPr>
      <w:r>
        <w:t xml:space="preserve">mutluPrefetch2 – TODO </w:t>
      </w:r>
      <w:hyperlink r:id="rId27" w:history="1">
        <w:r w:rsidR="000A4243" w:rsidRPr="00A93540">
          <w:rPr>
            <w:rStyle w:val="Hyperlink"/>
          </w:rPr>
          <w:t>https://www.youtube.com/watch?v=TUFins4z6o4</w:t>
        </w:r>
      </w:hyperlink>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707775A7" w:rsidR="000B083F" w:rsidRDefault="000B083F" w:rsidP="00F92B2D">
      <w:pPr>
        <w:jc w:val="left"/>
      </w:pPr>
      <w:r>
        <w:t xml:space="preserve">asm - </w:t>
      </w:r>
      <w:r w:rsidRPr="000B083F">
        <w:t>KUSSWURM, Daniel. Modern X86 Assembly Language Programming: 32-bit, 64-bit, SSE, and AVX. Apress,</w:t>
      </w:r>
      <w:r>
        <w:t xml:space="preserve"> 2014,</w:t>
      </w:r>
      <w:r w:rsidRPr="000B083F">
        <w:t xml:space="preserve"> 700 s. ISBN 1484200659.</w:t>
      </w:r>
    </w:p>
    <w:p w14:paraId="6B550EDA" w14:textId="3C0EE419" w:rsidR="00F92B2D" w:rsidRDefault="00F92B2D" w:rsidP="00F92B2D">
      <w:pPr>
        <w:jc w:val="left"/>
      </w:pPr>
      <w:r>
        <w:t xml:space="preserve">TODO – zkontrolovat na </w:t>
      </w:r>
      <w:hyperlink r:id="rId28"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Data-oriented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Solid State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Static Random Access Memory</w:t>
            </w:r>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r>
              <w:t>Central Processing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Least Recently Used</w:t>
            </w:r>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Least Frequently Used</w:t>
            </w:r>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r>
              <w:t>Dynamic Random Access Memory</w:t>
            </w:r>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r>
              <w:t>Instruction Set Architecture</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04CEAE3F"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C0370F">
          <w:rPr>
            <w:webHidden/>
          </w:rPr>
          <w:t>13</w:t>
        </w:r>
        <w:r>
          <w:rPr>
            <w:webHidden/>
          </w:rPr>
          <w:fldChar w:fldCharType="end"/>
        </w:r>
      </w:hyperlink>
    </w:p>
    <w:p w14:paraId="78BE70C5" w14:textId="44C12EFB" w:rsidR="00F03DA6" w:rsidRDefault="00DB04D1">
      <w:r>
        <w:fldChar w:fldCharType="end"/>
      </w:r>
      <w:r w:rsidR="006A3247">
        <w:fldChar w:fldCharType="begin"/>
      </w:r>
      <w:r w:rsidR="006A3247">
        <w:instrText xml:space="preserve"> REF _Ref123575801 \h </w:instrText>
      </w:r>
      <w:r w:rsidR="006A3247">
        <w:fldChar w:fldCharType="separate"/>
      </w:r>
      <w:r w:rsidR="00C0370F">
        <w:t xml:space="preserve">Obrázek </w:t>
      </w:r>
      <w:r w:rsidR="00C0370F">
        <w:rPr>
          <w:noProof/>
        </w:rPr>
        <w:t>2</w:t>
      </w:r>
      <w:r w:rsidR="00C0370F">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C0370F">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65CFDAF0"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C0370F">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29"/>
          <w:footerReference w:type="default" r:id="rId30"/>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31"/>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C380B" w14:textId="77777777" w:rsidR="00E2180F" w:rsidRDefault="00E2180F">
      <w:r>
        <w:separator/>
      </w:r>
    </w:p>
    <w:p w14:paraId="554ED609" w14:textId="77777777" w:rsidR="00E2180F" w:rsidRDefault="00E2180F"/>
  </w:endnote>
  <w:endnote w:type="continuationSeparator" w:id="0">
    <w:p w14:paraId="66251485" w14:textId="77777777" w:rsidR="00E2180F" w:rsidRDefault="00E2180F">
      <w:r>
        <w:continuationSeparator/>
      </w:r>
    </w:p>
    <w:p w14:paraId="37911DEA" w14:textId="77777777" w:rsidR="00E2180F" w:rsidRDefault="00E2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DF28A" w14:textId="77777777" w:rsidR="00E2180F" w:rsidRDefault="00E2180F">
      <w:r>
        <w:separator/>
      </w:r>
    </w:p>
    <w:p w14:paraId="03CE60BE" w14:textId="77777777" w:rsidR="00E2180F" w:rsidRDefault="00E2180F"/>
  </w:footnote>
  <w:footnote w:type="continuationSeparator" w:id="0">
    <w:p w14:paraId="0F94BB87" w14:textId="77777777" w:rsidR="00E2180F" w:rsidRDefault="00E2180F">
      <w:r>
        <w:continuationSeparator/>
      </w:r>
    </w:p>
    <w:p w14:paraId="57EAEED3" w14:textId="77777777" w:rsidR="00E2180F" w:rsidRDefault="00E2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1"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4"/>
  </w:num>
  <w:num w:numId="3" w16cid:durableId="567769305">
    <w:abstractNumId w:val="20"/>
  </w:num>
  <w:num w:numId="4" w16cid:durableId="37316916">
    <w:abstractNumId w:val="32"/>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29"/>
  </w:num>
  <w:num w:numId="19" w16cid:durableId="102726842">
    <w:abstractNumId w:val="30"/>
  </w:num>
  <w:num w:numId="20" w16cid:durableId="447629715">
    <w:abstractNumId w:val="12"/>
  </w:num>
  <w:num w:numId="21" w16cid:durableId="2097748313">
    <w:abstractNumId w:val="22"/>
  </w:num>
  <w:num w:numId="22" w16cid:durableId="85807700">
    <w:abstractNumId w:val="31"/>
  </w:num>
  <w:num w:numId="23" w16cid:durableId="1403479699">
    <w:abstractNumId w:val="17"/>
  </w:num>
  <w:num w:numId="24" w16cid:durableId="1002660773">
    <w:abstractNumId w:val="18"/>
  </w:num>
  <w:num w:numId="25" w16cid:durableId="2143573802">
    <w:abstractNumId w:val="23"/>
  </w:num>
  <w:num w:numId="26" w16cid:durableId="1094014660">
    <w:abstractNumId w:val="11"/>
  </w:num>
  <w:num w:numId="27" w16cid:durableId="1143546142">
    <w:abstractNumId w:val="25"/>
  </w:num>
  <w:num w:numId="28" w16cid:durableId="383143093">
    <w:abstractNumId w:val="14"/>
  </w:num>
  <w:num w:numId="29" w16cid:durableId="2098745302">
    <w:abstractNumId w:val="21"/>
  </w:num>
  <w:num w:numId="30" w16cid:durableId="1609853304">
    <w:abstractNumId w:val="19"/>
  </w:num>
  <w:num w:numId="31" w16cid:durableId="166213902">
    <w:abstractNumId w:val="28"/>
  </w:num>
  <w:num w:numId="32" w16cid:durableId="114059744">
    <w:abstractNumId w:val="26"/>
  </w:num>
  <w:num w:numId="33" w16cid:durableId="15170339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5B5E"/>
    <w:rsid w:val="0005081B"/>
    <w:rsid w:val="000541D2"/>
    <w:rsid w:val="000720D8"/>
    <w:rsid w:val="0008512F"/>
    <w:rsid w:val="000940BE"/>
    <w:rsid w:val="000A4243"/>
    <w:rsid w:val="000A4788"/>
    <w:rsid w:val="000A4DFE"/>
    <w:rsid w:val="000B083F"/>
    <w:rsid w:val="000B6148"/>
    <w:rsid w:val="000B71A0"/>
    <w:rsid w:val="000D4F52"/>
    <w:rsid w:val="000E046A"/>
    <w:rsid w:val="000E697D"/>
    <w:rsid w:val="000F0B33"/>
    <w:rsid w:val="000F2662"/>
    <w:rsid w:val="000F3912"/>
    <w:rsid w:val="000F7654"/>
    <w:rsid w:val="000F7C05"/>
    <w:rsid w:val="001020AE"/>
    <w:rsid w:val="0011110F"/>
    <w:rsid w:val="001113F2"/>
    <w:rsid w:val="001426E6"/>
    <w:rsid w:val="00147BC8"/>
    <w:rsid w:val="00150F84"/>
    <w:rsid w:val="001735F3"/>
    <w:rsid w:val="0017456A"/>
    <w:rsid w:val="00177E42"/>
    <w:rsid w:val="00191582"/>
    <w:rsid w:val="001923BD"/>
    <w:rsid w:val="00194127"/>
    <w:rsid w:val="001A4134"/>
    <w:rsid w:val="001A5173"/>
    <w:rsid w:val="001C0DCE"/>
    <w:rsid w:val="001E0E4C"/>
    <w:rsid w:val="001E42C8"/>
    <w:rsid w:val="00205DFB"/>
    <w:rsid w:val="00224F26"/>
    <w:rsid w:val="00227920"/>
    <w:rsid w:val="00234BDC"/>
    <w:rsid w:val="00236129"/>
    <w:rsid w:val="00240F72"/>
    <w:rsid w:val="0024323B"/>
    <w:rsid w:val="002500B8"/>
    <w:rsid w:val="002557C9"/>
    <w:rsid w:val="00292B0A"/>
    <w:rsid w:val="00292F82"/>
    <w:rsid w:val="00294C06"/>
    <w:rsid w:val="002B4116"/>
    <w:rsid w:val="002C612F"/>
    <w:rsid w:val="002D09B4"/>
    <w:rsid w:val="002E0CB5"/>
    <w:rsid w:val="002E55DA"/>
    <w:rsid w:val="0030421C"/>
    <w:rsid w:val="00322EB5"/>
    <w:rsid w:val="00325F47"/>
    <w:rsid w:val="003575AA"/>
    <w:rsid w:val="0036637B"/>
    <w:rsid w:val="003739E5"/>
    <w:rsid w:val="003875E3"/>
    <w:rsid w:val="00396FF6"/>
    <w:rsid w:val="003A3529"/>
    <w:rsid w:val="003B20C6"/>
    <w:rsid w:val="003B3D2F"/>
    <w:rsid w:val="003B72A0"/>
    <w:rsid w:val="003C15DC"/>
    <w:rsid w:val="003D19D5"/>
    <w:rsid w:val="003F6453"/>
    <w:rsid w:val="00402734"/>
    <w:rsid w:val="00405A58"/>
    <w:rsid w:val="00412F12"/>
    <w:rsid w:val="00431BB9"/>
    <w:rsid w:val="00432EA5"/>
    <w:rsid w:val="00433AC9"/>
    <w:rsid w:val="00435846"/>
    <w:rsid w:val="00440344"/>
    <w:rsid w:val="004417B1"/>
    <w:rsid w:val="00442D43"/>
    <w:rsid w:val="004512E3"/>
    <w:rsid w:val="0046470A"/>
    <w:rsid w:val="00471341"/>
    <w:rsid w:val="00473E7A"/>
    <w:rsid w:val="00481E52"/>
    <w:rsid w:val="0048311B"/>
    <w:rsid w:val="004A2835"/>
    <w:rsid w:val="004A6FBC"/>
    <w:rsid w:val="004B12A2"/>
    <w:rsid w:val="004B2664"/>
    <w:rsid w:val="004B4D7C"/>
    <w:rsid w:val="004C20C4"/>
    <w:rsid w:val="004D1902"/>
    <w:rsid w:val="004E51A0"/>
    <w:rsid w:val="004E7BE0"/>
    <w:rsid w:val="00500B26"/>
    <w:rsid w:val="00503518"/>
    <w:rsid w:val="00517DE1"/>
    <w:rsid w:val="00525CDC"/>
    <w:rsid w:val="00531011"/>
    <w:rsid w:val="0054234D"/>
    <w:rsid w:val="00543E9B"/>
    <w:rsid w:val="00546A6C"/>
    <w:rsid w:val="005477A4"/>
    <w:rsid w:val="0055701B"/>
    <w:rsid w:val="00573BDB"/>
    <w:rsid w:val="00596537"/>
    <w:rsid w:val="005C5202"/>
    <w:rsid w:val="005D600A"/>
    <w:rsid w:val="005F43CA"/>
    <w:rsid w:val="00600445"/>
    <w:rsid w:val="00600C6D"/>
    <w:rsid w:val="00613141"/>
    <w:rsid w:val="00614556"/>
    <w:rsid w:val="00626499"/>
    <w:rsid w:val="00631F07"/>
    <w:rsid w:val="00636111"/>
    <w:rsid w:val="00640B03"/>
    <w:rsid w:val="00641227"/>
    <w:rsid w:val="00650A34"/>
    <w:rsid w:val="00651DF0"/>
    <w:rsid w:val="00662A69"/>
    <w:rsid w:val="00665CDD"/>
    <w:rsid w:val="0068655A"/>
    <w:rsid w:val="00687787"/>
    <w:rsid w:val="00691BE1"/>
    <w:rsid w:val="006A3247"/>
    <w:rsid w:val="006B6206"/>
    <w:rsid w:val="006B695F"/>
    <w:rsid w:val="006D32C5"/>
    <w:rsid w:val="00701E9C"/>
    <w:rsid w:val="00717E2E"/>
    <w:rsid w:val="007321AB"/>
    <w:rsid w:val="007329C1"/>
    <w:rsid w:val="00737F3D"/>
    <w:rsid w:val="00742418"/>
    <w:rsid w:val="00742434"/>
    <w:rsid w:val="007531E1"/>
    <w:rsid w:val="007679CD"/>
    <w:rsid w:val="00790BD4"/>
    <w:rsid w:val="007E0542"/>
    <w:rsid w:val="007F2617"/>
    <w:rsid w:val="007F58CD"/>
    <w:rsid w:val="0082173E"/>
    <w:rsid w:val="00826ADB"/>
    <w:rsid w:val="0083169D"/>
    <w:rsid w:val="0083535F"/>
    <w:rsid w:val="00840B9F"/>
    <w:rsid w:val="008431FC"/>
    <w:rsid w:val="00843C14"/>
    <w:rsid w:val="0084673B"/>
    <w:rsid w:val="00846B50"/>
    <w:rsid w:val="008533C6"/>
    <w:rsid w:val="00856EEB"/>
    <w:rsid w:val="008654B5"/>
    <w:rsid w:val="0086612B"/>
    <w:rsid w:val="00871713"/>
    <w:rsid w:val="0088483E"/>
    <w:rsid w:val="00886AD9"/>
    <w:rsid w:val="008A30E1"/>
    <w:rsid w:val="008A3E17"/>
    <w:rsid w:val="008E42E1"/>
    <w:rsid w:val="008F5905"/>
    <w:rsid w:val="00916456"/>
    <w:rsid w:val="00922724"/>
    <w:rsid w:val="00943E06"/>
    <w:rsid w:val="009621EF"/>
    <w:rsid w:val="009702FA"/>
    <w:rsid w:val="0097728F"/>
    <w:rsid w:val="00985469"/>
    <w:rsid w:val="009947B3"/>
    <w:rsid w:val="009A6F17"/>
    <w:rsid w:val="009B00AF"/>
    <w:rsid w:val="009B291B"/>
    <w:rsid w:val="009B78F3"/>
    <w:rsid w:val="009C0368"/>
    <w:rsid w:val="009C3AE9"/>
    <w:rsid w:val="009E0E44"/>
    <w:rsid w:val="009E529F"/>
    <w:rsid w:val="009F640E"/>
    <w:rsid w:val="00A11802"/>
    <w:rsid w:val="00A13628"/>
    <w:rsid w:val="00A20DB0"/>
    <w:rsid w:val="00A529EB"/>
    <w:rsid w:val="00A638C5"/>
    <w:rsid w:val="00A65BA5"/>
    <w:rsid w:val="00A7088F"/>
    <w:rsid w:val="00A741FF"/>
    <w:rsid w:val="00A762D8"/>
    <w:rsid w:val="00A7698F"/>
    <w:rsid w:val="00A81541"/>
    <w:rsid w:val="00A94CAC"/>
    <w:rsid w:val="00A97B23"/>
    <w:rsid w:val="00AB12AD"/>
    <w:rsid w:val="00AB23A3"/>
    <w:rsid w:val="00AB24B7"/>
    <w:rsid w:val="00AD1707"/>
    <w:rsid w:val="00AD3F01"/>
    <w:rsid w:val="00AD78B6"/>
    <w:rsid w:val="00AE7095"/>
    <w:rsid w:val="00AF23F1"/>
    <w:rsid w:val="00AF2622"/>
    <w:rsid w:val="00AF7AF5"/>
    <w:rsid w:val="00B11728"/>
    <w:rsid w:val="00B505A8"/>
    <w:rsid w:val="00B51B38"/>
    <w:rsid w:val="00B56E5C"/>
    <w:rsid w:val="00B60141"/>
    <w:rsid w:val="00B811B0"/>
    <w:rsid w:val="00B85C19"/>
    <w:rsid w:val="00B8689C"/>
    <w:rsid w:val="00BB2826"/>
    <w:rsid w:val="00BE18CC"/>
    <w:rsid w:val="00BF0C6F"/>
    <w:rsid w:val="00BF7214"/>
    <w:rsid w:val="00C0370F"/>
    <w:rsid w:val="00C109F8"/>
    <w:rsid w:val="00C132D2"/>
    <w:rsid w:val="00C178F9"/>
    <w:rsid w:val="00C206FE"/>
    <w:rsid w:val="00C25F7E"/>
    <w:rsid w:val="00C277B8"/>
    <w:rsid w:val="00C35A92"/>
    <w:rsid w:val="00C40460"/>
    <w:rsid w:val="00C52268"/>
    <w:rsid w:val="00C56A58"/>
    <w:rsid w:val="00C92BA5"/>
    <w:rsid w:val="00CB2B0E"/>
    <w:rsid w:val="00CD0828"/>
    <w:rsid w:val="00CE0D8D"/>
    <w:rsid w:val="00CE6AE3"/>
    <w:rsid w:val="00D02453"/>
    <w:rsid w:val="00D15428"/>
    <w:rsid w:val="00D15D4A"/>
    <w:rsid w:val="00D21E86"/>
    <w:rsid w:val="00D428B7"/>
    <w:rsid w:val="00D75BC4"/>
    <w:rsid w:val="00DB04D1"/>
    <w:rsid w:val="00DC30CE"/>
    <w:rsid w:val="00DC3733"/>
    <w:rsid w:val="00DD154E"/>
    <w:rsid w:val="00DD4228"/>
    <w:rsid w:val="00DE46BC"/>
    <w:rsid w:val="00DE6288"/>
    <w:rsid w:val="00E04E49"/>
    <w:rsid w:val="00E13A83"/>
    <w:rsid w:val="00E2180F"/>
    <w:rsid w:val="00E343ED"/>
    <w:rsid w:val="00E43B86"/>
    <w:rsid w:val="00E46530"/>
    <w:rsid w:val="00E52975"/>
    <w:rsid w:val="00EA1234"/>
    <w:rsid w:val="00EA2BE9"/>
    <w:rsid w:val="00EA3217"/>
    <w:rsid w:val="00EA7D89"/>
    <w:rsid w:val="00EC1AF6"/>
    <w:rsid w:val="00EE24CB"/>
    <w:rsid w:val="00F02FE0"/>
    <w:rsid w:val="00F03DA6"/>
    <w:rsid w:val="00F15EEB"/>
    <w:rsid w:val="00F17172"/>
    <w:rsid w:val="00F245E8"/>
    <w:rsid w:val="00F32B6A"/>
    <w:rsid w:val="00F32FA1"/>
    <w:rsid w:val="00F451B0"/>
    <w:rsid w:val="00F72523"/>
    <w:rsid w:val="00F803C1"/>
    <w:rsid w:val="00F86005"/>
    <w:rsid w:val="00F92B2D"/>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ibPL7T9iEw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hyperlink" Target="https://www.codingdojo.com/blog/what-is-functional-programm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eveloper.mozilla.org/en-US/docs/Learn/JavaScript/Objects/Object-oriented_programmi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amesfromwithin.com/data-oriented-design" TargetMode="External"/><Relationship Id="rId28" Type="http://schemas.openxmlformats.org/officeDocument/2006/relationships/hyperlink" Target="https://odevzdej.cz/"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youtube.com/watch?v=rX0ItVEVjHc" TargetMode="External"/><Relationship Id="rId27" Type="http://schemas.openxmlformats.org/officeDocument/2006/relationships/hyperlink" Target="https://www.youtube.com/watch?v=TUFins4z6o4" TargetMode="External"/><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1955</TotalTime>
  <Pages>42</Pages>
  <Words>6744</Words>
  <Characters>39791</Characters>
  <Application>Microsoft Office Word</Application>
  <DocSecurity>0</DocSecurity>
  <Lines>331</Lines>
  <Paragraphs>92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46443</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165</cp:revision>
  <cp:lastPrinted>2023-01-09T13:44:00Z</cp:lastPrinted>
  <dcterms:created xsi:type="dcterms:W3CDTF">2022-12-16T13:15:00Z</dcterms:created>
  <dcterms:modified xsi:type="dcterms:W3CDTF">2023-01-15T15:55:00Z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