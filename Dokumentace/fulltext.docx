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26C64C50"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DB0102">
          <w:rPr>
            <w:webHidden/>
          </w:rPr>
          <w:t>8</w:t>
        </w:r>
        <w:r>
          <w:rPr>
            <w:webHidden/>
          </w:rPr>
          <w:fldChar w:fldCharType="end"/>
        </w:r>
      </w:hyperlink>
    </w:p>
    <w:p w14:paraId="79D1878F" w14:textId="1B8A8A89"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DB0102">
          <w:rPr>
            <w:webHidden/>
          </w:rPr>
          <w:t>9</w:t>
        </w:r>
        <w:r w:rsidR="00F03DA6">
          <w:rPr>
            <w:webHidden/>
          </w:rPr>
          <w:fldChar w:fldCharType="end"/>
        </w:r>
      </w:hyperlink>
    </w:p>
    <w:p w14:paraId="764A5F00" w14:textId="4617187C"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fldChar w:fldCharType="separate"/>
        </w:r>
        <w:r w:rsidR="00DB0102">
          <w:rPr>
            <w:b w:val="0"/>
            <w:bCs/>
            <w:webHidden/>
            <w:lang w:val="en-US"/>
          </w:rPr>
          <w:t>Error! Bookmark not defined.</w:t>
        </w:r>
        <w:r w:rsidR="00F03DA6">
          <w:rPr>
            <w:webHidden/>
          </w:rPr>
          <w:fldChar w:fldCharType="end"/>
        </w:r>
      </w:hyperlink>
    </w:p>
    <w:p w14:paraId="1E2B6C20" w14:textId="35AB293E"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fldChar w:fldCharType="separate"/>
        </w:r>
        <w:r w:rsidR="00DB0102">
          <w:rPr>
            <w:b/>
            <w:bCs/>
            <w:webHidden/>
            <w:lang w:val="en-US"/>
          </w:rPr>
          <w:t>Error! Bookmark not defined.</w:t>
        </w:r>
        <w:r w:rsidR="00F03DA6">
          <w:rPr>
            <w:webHidden/>
          </w:rPr>
          <w:fldChar w:fldCharType="end"/>
        </w:r>
      </w:hyperlink>
    </w:p>
    <w:p w14:paraId="02DFDB79" w14:textId="32AFE076"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fldChar w:fldCharType="separate"/>
        </w:r>
        <w:r w:rsidR="00DB0102">
          <w:rPr>
            <w:b/>
            <w:bCs/>
            <w:webHidden/>
            <w:lang w:val="en-US"/>
          </w:rPr>
          <w:t>Error! Bookmark not defined.</w:t>
        </w:r>
        <w:r w:rsidR="00F03DA6">
          <w:rPr>
            <w:webHidden/>
          </w:rPr>
          <w:fldChar w:fldCharType="end"/>
        </w:r>
      </w:hyperlink>
    </w:p>
    <w:p w14:paraId="60F36E3F" w14:textId="418FFD4E"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DB0102">
          <w:rPr>
            <w:webHidden/>
          </w:rPr>
          <w:t>13</w:t>
        </w:r>
        <w:r w:rsidR="00F03DA6">
          <w:rPr>
            <w:webHidden/>
          </w:rPr>
          <w:fldChar w:fldCharType="end"/>
        </w:r>
      </w:hyperlink>
    </w:p>
    <w:p w14:paraId="75D9570E" w14:textId="023C7962"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fldChar w:fldCharType="separate"/>
        </w:r>
        <w:r w:rsidR="00DB0102">
          <w:rPr>
            <w:b w:val="0"/>
            <w:bCs/>
            <w:webHidden/>
            <w:lang w:val="en-US"/>
          </w:rPr>
          <w:t>Error! Bookmark not defined.</w:t>
        </w:r>
        <w:r w:rsidR="00F03DA6">
          <w:rPr>
            <w:webHidden/>
          </w:rPr>
          <w:fldChar w:fldCharType="end"/>
        </w:r>
      </w:hyperlink>
    </w:p>
    <w:p w14:paraId="2DEDA1B5" w14:textId="4D2CEF17"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fldChar w:fldCharType="separate"/>
        </w:r>
        <w:r w:rsidR="00DB0102">
          <w:rPr>
            <w:b/>
            <w:bCs/>
            <w:webHidden/>
            <w:lang w:val="en-US"/>
          </w:rPr>
          <w:t>Error! Bookmark not defined.</w:t>
        </w:r>
        <w:r w:rsidR="00F03DA6">
          <w:rPr>
            <w:webHidden/>
          </w:rPr>
          <w:fldChar w:fldCharType="end"/>
        </w:r>
      </w:hyperlink>
    </w:p>
    <w:p w14:paraId="10616CB5" w14:textId="5DB38A65"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fldChar w:fldCharType="separate"/>
        </w:r>
        <w:r w:rsidR="00DB0102">
          <w:rPr>
            <w:b/>
            <w:bCs/>
            <w:webHidden/>
            <w:lang w:val="en-US"/>
          </w:rPr>
          <w:t>Error! Bookmark not defined.</w:t>
        </w:r>
        <w:r w:rsidR="00F03DA6">
          <w:rPr>
            <w:webHidden/>
          </w:rPr>
          <w:fldChar w:fldCharType="end"/>
        </w:r>
      </w:hyperlink>
    </w:p>
    <w:p w14:paraId="049407F7" w14:textId="33FF9160"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DB0102">
          <w:rPr>
            <w:webHidden/>
          </w:rPr>
          <w:t>34</w:t>
        </w:r>
        <w:r w:rsidR="00F03DA6">
          <w:rPr>
            <w:webHidden/>
          </w:rPr>
          <w:fldChar w:fldCharType="end"/>
        </w:r>
      </w:hyperlink>
    </w:p>
    <w:p w14:paraId="3E0248A7" w14:textId="3B76350F"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fldChar w:fldCharType="separate"/>
        </w:r>
        <w:r w:rsidR="00DB0102">
          <w:rPr>
            <w:b w:val="0"/>
            <w:bCs/>
            <w:webHidden/>
            <w:lang w:val="en-US"/>
          </w:rPr>
          <w:t>Error! Bookmark not defined.</w:t>
        </w:r>
        <w:r w:rsidR="00F03DA6">
          <w:rPr>
            <w:webHidden/>
          </w:rPr>
          <w:fldChar w:fldCharType="end"/>
        </w:r>
      </w:hyperlink>
    </w:p>
    <w:p w14:paraId="78A9F1CD" w14:textId="2AC81659"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fldChar w:fldCharType="separate"/>
        </w:r>
        <w:r w:rsidR="00DB0102">
          <w:rPr>
            <w:b/>
            <w:bCs/>
            <w:webHidden/>
            <w:lang w:val="en-US"/>
          </w:rPr>
          <w:t>Error! Bookmark not defined.</w:t>
        </w:r>
        <w:r w:rsidR="00F03DA6">
          <w:rPr>
            <w:webHidden/>
          </w:rPr>
          <w:fldChar w:fldCharType="end"/>
        </w:r>
      </w:hyperlink>
    </w:p>
    <w:p w14:paraId="2AAE3C16" w14:textId="573EBCB5"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fldChar w:fldCharType="separate"/>
        </w:r>
        <w:r w:rsidR="00DB0102">
          <w:rPr>
            <w:b/>
            <w:bCs/>
            <w:webHidden/>
            <w:lang w:val="en-US"/>
          </w:rPr>
          <w:t>Error! Bookmark not defined.</w:t>
        </w:r>
        <w:r w:rsidR="00F03DA6">
          <w:rPr>
            <w:webHidden/>
          </w:rPr>
          <w:fldChar w:fldCharType="end"/>
        </w:r>
      </w:hyperlink>
    </w:p>
    <w:p w14:paraId="7943E025" w14:textId="4D492D8B"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fldChar w:fldCharType="separate"/>
        </w:r>
        <w:r w:rsidR="00DB0102">
          <w:rPr>
            <w:b w:val="0"/>
            <w:bCs/>
            <w:webHidden/>
            <w:lang w:val="en-US"/>
          </w:rPr>
          <w:t>Error! Bookmark not defined.</w:t>
        </w:r>
        <w:r w:rsidR="00F03DA6">
          <w:rPr>
            <w:webHidden/>
          </w:rPr>
          <w:fldChar w:fldCharType="end"/>
        </w:r>
      </w:hyperlink>
    </w:p>
    <w:p w14:paraId="3BFAE892" w14:textId="688F95F0"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fldChar w:fldCharType="separate"/>
        </w:r>
        <w:r w:rsidR="00DB0102">
          <w:rPr>
            <w:b/>
            <w:bCs/>
            <w:webHidden/>
            <w:lang w:val="en-US"/>
          </w:rPr>
          <w:t>Error! Bookmark not defined.</w:t>
        </w:r>
        <w:r w:rsidR="00F03DA6">
          <w:rPr>
            <w:webHidden/>
          </w:rPr>
          <w:fldChar w:fldCharType="end"/>
        </w:r>
      </w:hyperlink>
    </w:p>
    <w:p w14:paraId="23B91011" w14:textId="015B9366"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DB0102">
          <w:rPr>
            <w:webHidden/>
          </w:rPr>
          <w:t>35</w:t>
        </w:r>
        <w:r w:rsidR="00F03DA6">
          <w:rPr>
            <w:webHidden/>
          </w:rPr>
          <w:fldChar w:fldCharType="end"/>
        </w:r>
      </w:hyperlink>
    </w:p>
    <w:p w14:paraId="0DAA2CA7" w14:textId="735DDE61"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DB0102">
          <w:rPr>
            <w:webHidden/>
          </w:rPr>
          <w:t>39</w:t>
        </w:r>
        <w:r w:rsidR="00F03DA6">
          <w:rPr>
            <w:webHidden/>
          </w:rPr>
          <w:fldChar w:fldCharType="end"/>
        </w:r>
      </w:hyperlink>
    </w:p>
    <w:p w14:paraId="547FB94A" w14:textId="0EEF799D"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DB0102">
          <w:rPr>
            <w:webHidden/>
          </w:rPr>
          <w:t>41</w:t>
        </w:r>
        <w:r w:rsidR="00F03DA6">
          <w:rPr>
            <w:webHidden/>
          </w:rPr>
          <w:fldChar w:fldCharType="end"/>
        </w:r>
      </w:hyperlink>
    </w:p>
    <w:p w14:paraId="42F435AF" w14:textId="233B1D8B"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DB0102">
          <w:rPr>
            <w:webHidden/>
          </w:rPr>
          <w:t>42</w:t>
        </w:r>
        <w:r w:rsidR="00F03DA6">
          <w:rPr>
            <w:webHidden/>
          </w:rPr>
          <w:fldChar w:fldCharType="end"/>
        </w:r>
      </w:hyperlink>
    </w:p>
    <w:p w14:paraId="2DBC4055" w14:textId="631A1CA9"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DB0102">
          <w:rPr>
            <w:webHidden/>
          </w:rPr>
          <w:t>43</w:t>
        </w:r>
        <w:r w:rsidR="00F03DA6">
          <w:rPr>
            <w:webHidden/>
          </w:rPr>
          <w:fldChar w:fldCharType="end"/>
        </w:r>
      </w:hyperlink>
    </w:p>
    <w:p w14:paraId="29FCDAD7" w14:textId="1DB41A20"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DB0102">
          <w:rPr>
            <w:webHidden/>
          </w:rPr>
          <w:t>44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míří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277CBC29"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9A6F17">
        <w:t>je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proofErr w:type="spellStart"/>
      <w:r>
        <w:lastRenderedPageBreak/>
        <w:t>Podpodnadpis</w:t>
      </w:r>
      <w:bookmarkEnd w:id="34"/>
      <w:proofErr w:type="spellEnd"/>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3726F5C" w:rsidR="00DB04D1" w:rsidRDefault="00DB04D1" w:rsidP="00DB04D1">
      <w:pPr>
        <w:pStyle w:val="Caption"/>
      </w:pPr>
      <w:bookmarkStart w:id="35" w:name="_Toc56699409"/>
      <w:bookmarkStart w:id="36" w:name="_Ref123575814"/>
      <w:r>
        <w:t xml:space="preserve">Obrázek </w:t>
      </w:r>
      <w:fldSimple w:instr=" SEQ Obrázek \* ARABIC ">
        <w:r w:rsidR="00DB0102">
          <w:rPr>
            <w:noProof/>
          </w:rPr>
          <w:t>1</w:t>
        </w:r>
      </w:fldSimple>
      <w:r>
        <w:t>. Ukázkový obrázek</w:t>
      </w:r>
      <w:bookmarkEnd w:id="35"/>
      <w:bookmarkEnd w:id="36"/>
    </w:p>
    <w:p w14:paraId="28482E57" w14:textId="77777777" w:rsidR="00DB04D1" w:rsidRDefault="00DB04D1" w:rsidP="00DB04D1"/>
    <w:p w14:paraId="74268A28" w14:textId="757B4A76" w:rsidR="00DB04D1" w:rsidRDefault="00DB04D1" w:rsidP="00DB04D1">
      <w:pPr>
        <w:pStyle w:val="Caption"/>
        <w:keepNext/>
      </w:pPr>
      <w:bookmarkStart w:id="37" w:name="_Toc56699398"/>
      <w:r>
        <w:t xml:space="preserve">Tabulka </w:t>
      </w:r>
      <w:fldSimple w:instr=" SEQ Tabulka \* ARABIC ">
        <w:r w:rsidR="00DB0102">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proofErr w:type="spellStart"/>
        <w:r w:rsidR="009B291B">
          <w:rPr>
            <w:rStyle w:val="Hyperlink"/>
          </w:rPr>
          <w:t>wtfp</w:t>
        </w:r>
        <w:proofErr w:type="spellEnd"/>
      </w:hyperlink>
      <w:r>
        <w:t>]</w:t>
      </w:r>
    </w:p>
    <w:p w14:paraId="20420AF4" w14:textId="20D64152"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Společná překážka je potřeba uvažovat zcela odlišně, než jak člověk myslel </w:t>
      </w:r>
      <w:r w:rsidRPr="007329C1">
        <w:lastRenderedPageBreak/>
        <w:t>doposud</w:t>
      </w:r>
      <w:r w:rsidR="00402734">
        <w:t xml:space="preserve">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02591764" w14:textId="4F825FCD" w:rsidR="00985469" w:rsidRPr="0008512F" w:rsidRDefault="00985469" w:rsidP="0008512F">
      <w:r>
        <w:t xml:space="preserve">TODO – CPU </w:t>
      </w:r>
      <w:proofErr w:type="spellStart"/>
      <w:r>
        <w:t>memory</w:t>
      </w:r>
      <w:proofErr w:type="spellEnd"/>
      <w:r>
        <w:t xml:space="preserve"> gap</w:t>
      </w:r>
      <w:r w:rsidR="008F5905">
        <w:t xml:space="preserve"> (</w:t>
      </w:r>
      <w:proofErr w:type="spellStart"/>
      <w:r w:rsidR="008F5905">
        <w:t>Hennessy</w:t>
      </w:r>
      <w:proofErr w:type="spellEnd"/>
      <w:r w:rsidR="008F5905">
        <w:t xml:space="preserve"> &amp; </w:t>
      </w:r>
      <w:proofErr w:type="spellStart"/>
      <w:r w:rsidR="008F5905">
        <w:t>Patterson</w:t>
      </w:r>
      <w:proofErr w:type="spellEnd"/>
      <w:r w:rsidR="008F5905">
        <w:t xml:space="preserve">, </w:t>
      </w:r>
      <w:proofErr w:type="spellStart"/>
      <w:r w:rsidR="008F5905">
        <w:t>Computer</w:t>
      </w:r>
      <w:proofErr w:type="spellEnd"/>
      <w:r w:rsidR="008F5905">
        <w:t xml:space="preserve"> </w:t>
      </w:r>
      <w:proofErr w:type="spellStart"/>
      <w:r w:rsidR="008F5905">
        <w:t>Architecture</w:t>
      </w:r>
      <w:proofErr w:type="spellEnd"/>
      <w:r w:rsidR="008F5905">
        <w:t xml:space="preserve">: A </w:t>
      </w:r>
      <w:proofErr w:type="spellStart"/>
      <w:r w:rsidR="008F5905">
        <w:t>Quantitative</w:t>
      </w:r>
      <w:proofErr w:type="spellEnd"/>
      <w:r w:rsidR="008F5905">
        <w:t xml:space="preserve"> </w:t>
      </w:r>
      <w:proofErr w:type="spellStart"/>
      <w:r w:rsidR="008F5905">
        <w:t>Approach</w:t>
      </w:r>
      <w:proofErr w:type="spellEnd"/>
      <w:r w:rsidR="008F5905">
        <w:t xml:space="preserve">, 4th </w:t>
      </w:r>
      <w:proofErr w:type="spellStart"/>
      <w:r w:rsidR="008F5905">
        <w:t>ed</w:t>
      </w:r>
      <w:proofErr w:type="spellEnd"/>
      <w:r w:rsidR="008F5905">
        <w:t>.)</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i-</w:t>
      </w:r>
      <w:proofErr w:type="spellStart"/>
      <w:r w:rsidR="00C35A92">
        <w:t>cache</w:t>
      </w:r>
      <w:proofErr w:type="spellEnd"/>
      <w:r w:rsidR="00C35A92">
        <w:t xml:space="preserve"> a d-</w:t>
      </w:r>
      <w:proofErr w:type="spellStart"/>
      <w:r w:rsidR="00C35A92">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42EFD9C8" w:rsidR="003739E5" w:rsidRDefault="003739E5" w:rsidP="003739E5">
      <w:pPr>
        <w:pStyle w:val="Caption"/>
      </w:pPr>
      <w:r>
        <w:t xml:space="preserve">Obrázek </w:t>
      </w:r>
      <w:fldSimple w:instr=" SEQ Obrázek \* ARABIC ">
        <w:r w:rsidR="00DB0102">
          <w:rPr>
            <w:noProof/>
          </w:rPr>
          <w:t>2</w:t>
        </w:r>
      </w:fldSimple>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287C8BAA" w:rsidR="004B2664" w:rsidRDefault="004B2664" w:rsidP="004B2664">
      <w:pPr>
        <w:pStyle w:val="Caption"/>
      </w:pPr>
      <w:bookmarkStart w:id="47" w:name="_Ref123575801"/>
      <w:r>
        <w:t xml:space="preserve">Obrázek </w:t>
      </w:r>
      <w:fldSimple w:instr=" SEQ Obrázek \* ARABIC ">
        <w:r w:rsidR="00DB0102">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1D20CD0D" w:rsidR="0083169D" w:rsidRDefault="0083169D" w:rsidP="000D4F52">
      <w:pPr>
        <w:pStyle w:val="Caption"/>
      </w:pPr>
      <w:r>
        <w:t xml:space="preserve">Obrázek </w:t>
      </w:r>
      <w:fldSimple w:instr=" SEQ Obrázek \* ARABIC ">
        <w:r w:rsidR="00DB0102">
          <w:rPr>
            <w:noProof/>
          </w:rPr>
          <w:t>4</w:t>
        </w:r>
      </w:fldSimple>
      <w:r>
        <w:t xml:space="preserve">: Příklad uspořádání a typu </w:t>
      </w:r>
      <w:proofErr w:type="spellStart"/>
      <w:r>
        <w:t>cache</w:t>
      </w:r>
      <w:proofErr w:type="spellEnd"/>
      <w:r>
        <w:t xml:space="preserve"> pamětí – snímek programu CPU-Z. Zdroj vlastní.</w:t>
      </w:r>
    </w:p>
    <w:p w14:paraId="512DF849" w14:textId="03068CA9" w:rsidR="0083169D" w:rsidRPr="000D4F52" w:rsidRDefault="000D4F52" w:rsidP="0083169D">
      <w:r>
        <w:t xml:space="preserve">Zde je příklad různých úrovní </w:t>
      </w:r>
      <w:proofErr w:type="spellStart"/>
      <w:r>
        <w:t>cache</w:t>
      </w:r>
      <w:proofErr w:type="spellEnd"/>
      <w:r>
        <w:t xml:space="preserve"> pamětí. V levém sloupci vidíme </w:t>
      </w:r>
      <w:r w:rsidRPr="000D4F52">
        <w:rPr>
          <w:i/>
          <w:iCs/>
        </w:rPr>
        <w:t>poče</w:t>
      </w:r>
      <w:r>
        <w:rPr>
          <w:i/>
          <w:iCs/>
        </w:rPr>
        <w:t>t jader x velikost paměti</w:t>
      </w:r>
      <w:r>
        <w:t xml:space="preserve">. V pravém sloupci je uveden stupeň asociativity. </w:t>
      </w:r>
      <w:r>
        <w:rPr>
          <w:i/>
          <w:iCs/>
        </w:rPr>
        <w:t>N-</w:t>
      </w:r>
      <w:proofErr w:type="spellStart"/>
      <w:r>
        <w:rPr>
          <w:i/>
          <w:iCs/>
        </w:rPr>
        <w:t>way</w:t>
      </w:r>
      <w:proofErr w:type="spellEnd"/>
      <w:r>
        <w:t xml:space="preserve"> nám říká, že každá sada pojme </w:t>
      </w:r>
      <w:r>
        <w:rPr>
          <w:i/>
          <w:iCs/>
        </w:rPr>
        <w:t xml:space="preserve">N </w:t>
      </w:r>
      <w:proofErr w:type="spellStart"/>
      <w:r>
        <w:t>cache</w:t>
      </w:r>
      <w:proofErr w:type="spellEnd"/>
      <w:r>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46C25EA3" w:rsidR="00546A6C" w:rsidRDefault="00546A6C" w:rsidP="00546A6C">
      <w:pPr>
        <w:pStyle w:val="Caption"/>
      </w:pPr>
      <w:r>
        <w:t xml:space="preserve">Obrázek </w:t>
      </w:r>
      <w:fldSimple w:instr=" SEQ Obrázek \* ARABIC ">
        <w:r w:rsidR="00DB0102">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25BB2FC0" w:rsidR="00AB12AD" w:rsidRDefault="00AB12AD" w:rsidP="00AB12AD">
      <w:pPr>
        <w:pStyle w:val="Caption"/>
      </w:pPr>
      <w:r>
        <w:t xml:space="preserve">Obrázek </w:t>
      </w:r>
      <w:fldSimple w:instr=" SEQ Obrázek \* ARABIC ">
        <w:r w:rsidR="00DB0102">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7601A053" w:rsidR="00325F47" w:rsidRDefault="00325F47" w:rsidP="00325F47">
      <w:pPr>
        <w:pStyle w:val="Caption"/>
      </w:pPr>
      <w:r>
        <w:t xml:space="preserve">Obrázek </w:t>
      </w:r>
      <w:fldSimple w:instr=" SEQ Obrázek \* ARABIC ">
        <w:r w:rsidR="00DB0102">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502EC5EC" w:rsidR="00840B9F" w:rsidRDefault="00840B9F" w:rsidP="00840B9F">
      <w:pPr>
        <w:pStyle w:val="Heading3"/>
      </w:pPr>
      <w:r>
        <w:t>Datové a kontrolní 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61DACCFC" w:rsidR="009621EF" w:rsidRDefault="009621EF" w:rsidP="009621EF">
      <w:pPr>
        <w:pStyle w:val="Caption"/>
      </w:pPr>
      <w:r>
        <w:t xml:space="preserve">Obrázek </w:t>
      </w:r>
      <w:fldSimple w:instr=" SEQ Obrázek \* ARABIC ">
        <w:r w:rsidR="00DB0102">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79BAC858" w:rsidR="009C3AE9" w:rsidRPr="00F15EEB"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77777777" w:rsidR="004E7BE0" w:rsidRPr="00A638C5" w:rsidRDefault="004E7BE0" w:rsidP="00A638C5"/>
    <w:p w14:paraId="255D378E" w14:textId="63B96AA9" w:rsidR="007679CD" w:rsidRDefault="007679CD" w:rsidP="007679CD">
      <w:pPr>
        <w:pStyle w:val="Heading2"/>
      </w:pPr>
      <w:proofErr w:type="spellStart"/>
      <w:r>
        <w:lastRenderedPageBreak/>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w:t>
      </w:r>
      <w:r w:rsidR="00943E06">
        <w:lastRenderedPageBreak/>
        <w:t xml:space="preserve">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w:t>
      </w:r>
      <w:r w:rsidR="00440344">
        <w:lastRenderedPageBreak/>
        <w:t xml:space="preserve">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w:t>
      </w:r>
      <w:r w:rsidR="0024323B">
        <w:lastRenderedPageBreak/>
        <w:t xml:space="preserve">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66D26DAF" w:rsidR="00045B5E" w:rsidRDefault="00045B5E" w:rsidP="00045B5E">
      <w:pPr>
        <w:pStyle w:val="Caption"/>
      </w:pPr>
      <w:r>
        <w:t xml:space="preserve">Obrázek </w:t>
      </w:r>
      <w:fldSimple w:instr=" SEQ Obrázek \* ARABIC ">
        <w:r w:rsidR="00DB0102">
          <w:rPr>
            <w:noProof/>
          </w:rPr>
          <w:t>9</w:t>
        </w:r>
      </w:fldSimple>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w:t>
      </w:r>
      <w:r>
        <w:lastRenderedPageBreak/>
        <w:t xml:space="preserve">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7341164B" w:rsidR="00EA7D89" w:rsidRPr="00CE0D8D" w:rsidRDefault="00EA7D89" w:rsidP="00EA7D89">
      <w:pPr>
        <w:pStyle w:val="Caption"/>
      </w:pPr>
      <w:r>
        <w:t xml:space="preserve">Obrázek </w:t>
      </w:r>
      <w:fldSimple w:instr=" SEQ Obrázek \* ARABIC ">
        <w:r w:rsidR="00DB0102">
          <w:rPr>
            <w:noProof/>
          </w:rPr>
          <w:t>10</w:t>
        </w:r>
      </w:fldSimple>
      <w:r>
        <w:t xml:space="preserve">: Příklad programu ve strojovém jazyce.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 xml:space="preserve">Překladač se při překladu programu </w:t>
      </w:r>
      <w:proofErr w:type="gramStart"/>
      <w:r>
        <w:t>drží</w:t>
      </w:r>
      <w:proofErr w:type="gramEnd"/>
      <w:r>
        <w:t xml:space="preserve">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754CD3E4" w:rsidR="00A92F1B" w:rsidRDefault="00CC0E4B" w:rsidP="00CC0E4B">
      <w:pPr>
        <w:pStyle w:val="Caption"/>
      </w:pPr>
      <w:r>
        <w:t xml:space="preserve">Obrázek </w:t>
      </w:r>
      <w:fldSimple w:instr=" SEQ Obrázek \* ARABIC ">
        <w:r w:rsidR="00DB0102">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w:t>
      </w:r>
      <w:proofErr w:type="gramStart"/>
      <w:r>
        <w:t>slouží</w:t>
      </w:r>
      <w:proofErr w:type="gramEnd"/>
      <w:r>
        <w:t xml:space="preserve">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Do souboru s </w:t>
      </w:r>
      <w:proofErr w:type="gramStart"/>
      <w:r>
        <w:t xml:space="preserve">příponou </w:t>
      </w:r>
      <w:r>
        <w:rPr>
          <w:i/>
          <w:iCs/>
        </w:rPr>
        <w:t>.s</w:t>
      </w:r>
      <w:proofErr w:type="gramEnd"/>
      <w:r>
        <w:t xml:space="preserve"> je uložena podoba našeho programu v jazyce symbolických adres. </w:t>
      </w:r>
      <w:r>
        <w:t xml:space="preserve">Pro zastavení po fázi </w:t>
      </w:r>
      <w:r>
        <w:rPr>
          <w:i/>
          <w:iCs/>
        </w:rPr>
        <w:t>linkování</w:t>
      </w:r>
      <w:r>
        <w:t xml:space="preserve"> </w:t>
      </w:r>
      <w:proofErr w:type="gramStart"/>
      <w:r>
        <w:t>slouží</w:t>
      </w:r>
      <w:proofErr w:type="gramEnd"/>
      <w:r>
        <w:t xml:space="preserve"> možnost </w:t>
      </w:r>
      <w:r>
        <w:rPr>
          <w:i/>
          <w:iCs/>
        </w:rPr>
        <w:t>-</w:t>
      </w:r>
      <w:r>
        <w:rPr>
          <w:i/>
          <w:iCs/>
        </w:rPr>
        <w:t>c</w:t>
      </w:r>
      <w:r>
        <w:t>.</w:t>
      </w:r>
      <w:r w:rsidR="000B5372">
        <w:t xml:space="preserve"> </w:t>
      </w:r>
      <w:r w:rsidR="000B5372">
        <w:t xml:space="preserve">[TODO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w:t>
      </w:r>
      <w:proofErr w:type="gramStart"/>
      <w:r>
        <w:t>patří</w:t>
      </w:r>
      <w:proofErr w:type="gramEnd"/>
      <w:r>
        <w:t xml:space="preserve">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w:t>
      </w:r>
      <w:proofErr w:type="gramStart"/>
      <w:r>
        <w:t xml:space="preserve">pomocí </w:t>
      </w:r>
      <w:r>
        <w:rPr>
          <w:i/>
          <w:iCs/>
        </w:rPr>
        <w:t>-</w:t>
      </w:r>
      <w:proofErr w:type="spellStart"/>
      <w:r>
        <w:rPr>
          <w:i/>
          <w:iCs/>
        </w:rPr>
        <w:t>fsso</w:t>
      </w:r>
      <w:proofErr w:type="gramEnd"/>
      <w:r>
        <w:rPr>
          <w:i/>
          <w:iCs/>
        </w:rPr>
        <w:t>-struct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w:t>
      </w:r>
      <w:r>
        <w:t xml:space="preserve"> [TODO </w:t>
      </w:r>
      <w:proofErr w:type="spellStart"/>
      <w:r>
        <w:t>gcc</w:t>
      </w:r>
      <w:proofErr w:type="spellEnd"/>
      <w:r>
        <w:t>]</w:t>
      </w:r>
    </w:p>
    <w:p w14:paraId="374AA5E1" w14:textId="1AFAE5C2" w:rsidR="000B5372" w:rsidRPr="00AF6205" w:rsidRDefault="009678B0" w:rsidP="00362E0D">
      <w:r>
        <w:t xml:space="preserve">Mezi důležité možnosti </w:t>
      </w:r>
      <w:proofErr w:type="gramStart"/>
      <w:r>
        <w:t>patří</w:t>
      </w:r>
      <w:proofErr w:type="gramEnd"/>
      <w:r>
        <w:t xml:space="preserve"> výběr agresivity optimalizace kódu. S využitím těchto možností se kompilátor </w:t>
      </w:r>
      <w:proofErr w:type="gramStart"/>
      <w:r>
        <w:t>snaží</w:t>
      </w:r>
      <w:proofErr w:type="gramEnd"/>
      <w:r>
        <w:t xml:space="preserve"> vylepšit výkon programu či snížit počet použitých instrukcí s daní delší doby kompilace. Optimalizace je možné zcela vypnout </w:t>
      </w:r>
      <w:proofErr w:type="gramStart"/>
      <w:r>
        <w:t xml:space="preserve">možností </w:t>
      </w:r>
      <w:r>
        <w:rPr>
          <w:i/>
          <w:iCs/>
        </w:rPr>
        <w:t>-O0</w:t>
      </w:r>
      <w:proofErr w:type="gramEnd"/>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w:t>
      </w:r>
      <w:proofErr w:type="gramStart"/>
      <w:r w:rsidR="00AF6205">
        <w:t xml:space="preserve">možnost </w:t>
      </w:r>
      <w:r w:rsidR="00AF6205">
        <w:rPr>
          <w:i/>
          <w:iCs/>
        </w:rPr>
        <w:t>-</w:t>
      </w:r>
      <w:proofErr w:type="spellStart"/>
      <w:r w:rsidR="00AF6205">
        <w:rPr>
          <w:i/>
          <w:iCs/>
        </w:rPr>
        <w:t>finline</w:t>
      </w:r>
      <w:proofErr w:type="gramEnd"/>
      <w:r w:rsidR="00AF6205">
        <w:rPr>
          <w:i/>
          <w:iCs/>
        </w:rPr>
        <w:t>-functions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w:t>
      </w:r>
      <w:proofErr w:type="gramStart"/>
      <w:r w:rsidR="00AF6205">
        <w:t xml:space="preserve">možnost </w:t>
      </w:r>
      <w:r w:rsidR="00AF6205">
        <w:rPr>
          <w:i/>
          <w:iCs/>
        </w:rPr>
        <w:t>-auto</w:t>
      </w:r>
      <w:proofErr w:type="gramEnd"/>
      <w:r w:rsidR="00AF6205">
        <w:rPr>
          <w:i/>
          <w:iCs/>
        </w:rPr>
        <w:t>-</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w:t>
      </w:r>
      <w:r w:rsidR="00AF6205">
        <w:t xml:space="preserve">[TODO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72A7CEFB" w:rsidR="00CD3DB1" w:rsidRDefault="00D47B45" w:rsidP="00D47B45">
      <w:pPr>
        <w:pStyle w:val="Caption"/>
      </w:pPr>
      <w:r>
        <w:t xml:space="preserve">Obrázek </w:t>
      </w:r>
      <w:fldSimple w:instr=" SEQ Obrázek \* ARABIC ">
        <w:r w:rsidR="00DB0102">
          <w:rPr>
            <w:noProof/>
          </w:rPr>
          <w:t>12</w:t>
        </w:r>
      </w:fldSimple>
      <w:r>
        <w:t xml:space="preserve">: </w:t>
      </w:r>
      <w:r>
        <w:t xml:space="preserve">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6F0593">
        <w:t xml:space="preserve">[TODO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7DD182AB" w:rsidR="007A43CD" w:rsidRPr="00243620" w:rsidRDefault="007A43CD" w:rsidP="007A43CD">
      <w:pPr>
        <w:pStyle w:val="Caption"/>
      </w:pPr>
      <w:r>
        <w:t xml:space="preserve">Obrázek </w:t>
      </w:r>
      <w:fldSimple w:instr=" SEQ Obrázek \* ARABIC ">
        <w:r w:rsidR="00DB0102">
          <w:rPr>
            <w:noProof/>
          </w:rPr>
          <w:t>13</w:t>
        </w:r>
      </w:fldSimple>
      <w:r>
        <w:t xml:space="preserve">: </w:t>
      </w:r>
      <w:r>
        <w:t xml:space="preserve">Příklad běžné kompilace programu pomocí </w:t>
      </w:r>
      <w:r>
        <w:t>MSVC</w:t>
      </w:r>
      <w:r>
        <w:t>. Zdroj vlastní</w:t>
      </w:r>
      <w:r>
        <w:t>.</w:t>
      </w:r>
    </w:p>
    <w:p w14:paraId="1AD012CF" w14:textId="60CB8A05" w:rsidR="007679CD" w:rsidRDefault="007679CD" w:rsidP="007679CD">
      <w:pPr>
        <w:pStyle w:val="Heading2"/>
      </w:pPr>
      <w:r>
        <w:t>SIMD</w:t>
      </w:r>
    </w:p>
    <w:p w14:paraId="7B7AD547" w14:textId="34C07A1A" w:rsidR="004A6FBC" w:rsidRPr="004A6FBC" w:rsidRDefault="004A6FBC" w:rsidP="004A6FBC">
      <w:pPr>
        <w:pStyle w:val="Heading2"/>
      </w:pPr>
      <w:r>
        <w:t>Paralelizace</w:t>
      </w:r>
    </w:p>
    <w:p w14:paraId="73913BE3" w14:textId="437B2C35" w:rsidR="0030421C" w:rsidRDefault="00AE7095" w:rsidP="0030421C">
      <w:pPr>
        <w:pStyle w:val="Heading1"/>
      </w:pPr>
      <w:r>
        <w:lastRenderedPageBreak/>
        <w:t>měření výkonu aplikací</w:t>
      </w:r>
    </w:p>
    <w:p w14:paraId="675BC48B" w14:textId="22B0B8F1" w:rsidR="00AE7095" w:rsidRDefault="00AE7095" w:rsidP="00AE7095">
      <w:pPr>
        <w:pStyle w:val="Heading2"/>
      </w:pPr>
      <w:r>
        <w:t>Benchmarking</w:t>
      </w:r>
    </w:p>
    <w:p w14:paraId="70B3B516" w14:textId="020751A5" w:rsidR="00AE7095" w:rsidRPr="00AE7095" w:rsidRDefault="00AE7095" w:rsidP="00AE7095">
      <w:pPr>
        <w:pStyle w:val="Heading2"/>
      </w:pPr>
      <w:r>
        <w:t>Profilování</w:t>
      </w:r>
    </w:p>
    <w:p w14:paraId="33DDB932" w14:textId="28501CD6" w:rsidR="004B12A2" w:rsidRPr="004B12A2" w:rsidRDefault="00AE7095" w:rsidP="00AE7095">
      <w:pPr>
        <w:pStyle w:val="Heading3"/>
      </w:pPr>
      <w:r>
        <w:t xml:space="preserve">Druhy </w:t>
      </w:r>
      <w:proofErr w:type="spellStart"/>
      <w:r>
        <w:t>profilerů</w:t>
      </w:r>
      <w:proofErr w:type="spellEnd"/>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31A9BE92" w:rsidR="00742418" w:rsidRDefault="00742418" w:rsidP="00742418">
      <w:pPr>
        <w:pStyle w:val="Heading2"/>
      </w:pPr>
      <w:r>
        <w:t>Iterace polem</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 xml:space="preserve">Hot vs </w:t>
      </w:r>
      <w:proofErr w:type="spellStart"/>
      <w:r>
        <w:t>cold</w:t>
      </w:r>
      <w:proofErr w:type="spellEnd"/>
      <w:r>
        <w:t xml:space="preserve"> data</w:t>
      </w:r>
    </w:p>
    <w:p w14:paraId="1B2DEECB" w14:textId="440D7327" w:rsidR="00742418" w:rsidRDefault="00742418" w:rsidP="002046F9">
      <w:pPr>
        <w:pStyle w:val="Heading2"/>
      </w:pPr>
      <w:proofErr w:type="spellStart"/>
      <w:r>
        <w:t>SoA</w:t>
      </w:r>
      <w:proofErr w:type="spellEnd"/>
      <w:r>
        <w:t xml:space="preserve"> vs </w:t>
      </w:r>
      <w:proofErr w:type="spellStart"/>
      <w:r>
        <w:t>AoS</w:t>
      </w:r>
      <w:proofErr w:type="spellEnd"/>
    </w:p>
    <w:p w14:paraId="5307751C" w14:textId="31868830" w:rsidR="00191582" w:rsidRDefault="00191582" w:rsidP="00191582">
      <w:pPr>
        <w:pStyle w:val="Heading2"/>
      </w:pPr>
      <w:r>
        <w:t xml:space="preserve">Využití </w:t>
      </w:r>
      <w:proofErr w:type="spellStart"/>
      <w:r>
        <w:t>pipeliningu</w:t>
      </w:r>
      <w:proofErr w:type="spellEnd"/>
    </w:p>
    <w:p w14:paraId="112369FD" w14:textId="66F90422" w:rsidR="0097728F" w:rsidRDefault="0097728F" w:rsidP="0097728F">
      <w:pPr>
        <w:pStyle w:val="Heading2"/>
      </w:pPr>
      <w:r>
        <w:t>Zarovnání dat</w:t>
      </w:r>
    </w:p>
    <w:p w14:paraId="7A207E77" w14:textId="5F453D69" w:rsidR="00A97B23" w:rsidRPr="00A97B23" w:rsidRDefault="00A97B23" w:rsidP="00A97B23">
      <w:pPr>
        <w:pStyle w:val="Heading2"/>
      </w:pPr>
      <w:r>
        <w:t>Datové</w:t>
      </w:r>
      <w:r w:rsidR="00DE46BC">
        <w:t xml:space="preserve"> a kontrolní</w:t>
      </w:r>
      <w:r>
        <w:t xml:space="preserve"> závislosti</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2A42C76D"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25"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47EA15EB" w14:textId="518405AA" w:rsidR="00405A58" w:rsidRDefault="00481E52" w:rsidP="00F92B2D">
      <w:pPr>
        <w:jc w:val="left"/>
      </w:pPr>
      <w:proofErr w:type="spellStart"/>
      <w:r>
        <w:t>Dodmain</w:t>
      </w:r>
      <w:proofErr w:type="spellEnd"/>
      <w:r>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26"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r>
        <w:t>mozillaOOP</w:t>
      </w:r>
      <w:proofErr w:type="spellEnd"/>
      <w:r>
        <w:t xml:space="preserve"> - </w:t>
      </w:r>
      <w:proofErr w:type="spellStart"/>
      <w:r w:rsidR="00FD4D92" w:rsidRPr="00FD4D92">
        <w:t>Object-oriented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27"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r>
        <w:t>wtfp</w:t>
      </w:r>
      <w:proofErr w:type="spellEnd"/>
      <w:r>
        <w:t xml:space="preserve"> - </w:t>
      </w:r>
      <w:r w:rsidR="00322EB5" w:rsidRPr="00322EB5">
        <w:t xml:space="preserve">MITCHELL,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28"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26E353AF" w:rsidR="002D09B4" w:rsidRDefault="002D09B4" w:rsidP="00F92B2D">
      <w:pPr>
        <w:jc w:val="left"/>
      </w:pPr>
      <w:proofErr w:type="spellStart"/>
      <w:r>
        <w:t>mut</w:t>
      </w:r>
      <w:r w:rsidR="00A65BA5">
        <w:t>l</w:t>
      </w:r>
      <w:r>
        <w:t>uPrefetch</w:t>
      </w:r>
      <w:proofErr w:type="spellEnd"/>
      <w:r>
        <w:t xml:space="preserve"> – TODO </w:t>
      </w:r>
      <w:hyperlink r:id="rId29" w:history="1">
        <w:r w:rsidR="002C612F" w:rsidRPr="00A93540">
          <w:rPr>
            <w:rStyle w:val="Hyperlink"/>
          </w:rPr>
          <w:t>https://www.youtube.com/watch?v=ibPL7T9iEwY</w:t>
        </w:r>
      </w:hyperlink>
    </w:p>
    <w:p w14:paraId="085F0E09" w14:textId="37D412AD" w:rsidR="002C612F" w:rsidRDefault="002C612F" w:rsidP="00F92B2D">
      <w:pPr>
        <w:jc w:val="left"/>
      </w:pPr>
      <w:r>
        <w:t xml:space="preserve">mutluPrefetch2 – TODO </w:t>
      </w:r>
      <w:hyperlink r:id="rId30" w:history="1">
        <w:r w:rsidR="000A4243" w:rsidRPr="00A93540">
          <w:rPr>
            <w:rStyle w:val="Hyperlink"/>
          </w:rPr>
          <w:t>https://www.youtube.com/watch?v=TUFins4z6o4</w:t>
        </w:r>
      </w:hyperlink>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r>
        <w:t>asm</w:t>
      </w:r>
      <w:proofErr w:type="spellEnd"/>
      <w:r>
        <w:t xml:space="preserve"> - </w:t>
      </w:r>
      <w:r w:rsidRPr="000B083F">
        <w:t xml:space="preserve">KUSSWURM,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7FAE05F4" w14:textId="06DA8687" w:rsidR="000B6272"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31" w:history="1">
        <w:r w:rsidR="00243620" w:rsidRPr="00D05F98">
          <w:rPr>
            <w:rStyle w:val="Hyperlink"/>
          </w:rPr>
          <w:t>https://clang.llvm.org/docs/UsersManual.html</w:t>
        </w:r>
      </w:hyperlink>
    </w:p>
    <w:p w14:paraId="3AFC7143" w14:textId="26BCAF60" w:rsidR="00243620" w:rsidRDefault="00243620" w:rsidP="00F92B2D">
      <w:pPr>
        <w:jc w:val="left"/>
      </w:pPr>
      <w:proofErr w:type="spellStart"/>
      <w:proofErr w:type="gramStart"/>
      <w:r>
        <w:lastRenderedPageBreak/>
        <w:t>msvcOptions</w:t>
      </w:r>
      <w:proofErr w:type="spellEnd"/>
      <w:r>
        <w:t xml:space="preserve"> - </w:t>
      </w:r>
      <w:proofErr w:type="spellStart"/>
      <w:r w:rsidRPr="00243620">
        <w:t>Compiler</w:t>
      </w:r>
      <w:proofErr w:type="spellEnd"/>
      <w:proofErr w:type="gramEnd"/>
      <w:r w:rsidRPr="00243620">
        <w:t xml:space="preserve"> </w:t>
      </w:r>
      <w:proofErr w:type="spellStart"/>
      <w:r w:rsidRPr="00243620">
        <w:t>Options</w:t>
      </w:r>
      <w:proofErr w:type="spellEnd"/>
      <w:r w:rsidRPr="00243620">
        <w:t xml:space="preserve"> [online]. [cit. 2023-01-16]. Dostupné z: https://learn.microsoft.com/en-us/cpp/build/reference/compiler-options</w:t>
      </w:r>
    </w:p>
    <w:p w14:paraId="6B550EDA" w14:textId="3C0EE419" w:rsidR="00F92B2D" w:rsidRDefault="00F92B2D" w:rsidP="00F92B2D">
      <w:pPr>
        <w:jc w:val="left"/>
      </w:pPr>
      <w:r>
        <w:t xml:space="preserve">TODO – zkontrolovat na </w:t>
      </w:r>
      <w:hyperlink r:id="rId32"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tc>
          <w:tcPr>
            <w:tcW w:w="0" w:type="auto"/>
            <w:noWrap/>
          </w:tcPr>
          <w:p w14:paraId="6DCD0DA0" w14:textId="77777777" w:rsidR="007679CD" w:rsidRDefault="007679CD">
            <w:pPr>
              <w:pStyle w:val="Bezodstavce"/>
            </w:pPr>
            <w:r>
              <w:t>DOD</w:t>
            </w:r>
          </w:p>
        </w:tc>
        <w:tc>
          <w:tcPr>
            <w:tcW w:w="170" w:type="dxa"/>
          </w:tcPr>
          <w:p w14:paraId="6E909D98" w14:textId="77777777" w:rsidR="007679CD" w:rsidRDefault="007679CD">
            <w:pPr>
              <w:pStyle w:val="Bezodstavce"/>
            </w:pPr>
          </w:p>
        </w:tc>
        <w:tc>
          <w:tcPr>
            <w:tcW w:w="8055"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tc>
          <w:tcPr>
            <w:tcW w:w="0" w:type="auto"/>
            <w:noWrap/>
          </w:tcPr>
          <w:p w14:paraId="7B2CCB32" w14:textId="77777777" w:rsidR="007679CD" w:rsidRDefault="007679CD">
            <w:pPr>
              <w:pStyle w:val="Bezodstavce"/>
            </w:pPr>
            <w:r>
              <w:t>DOP</w:t>
            </w:r>
          </w:p>
        </w:tc>
        <w:tc>
          <w:tcPr>
            <w:tcW w:w="170" w:type="dxa"/>
          </w:tcPr>
          <w:p w14:paraId="007C435D" w14:textId="77777777" w:rsidR="007679CD" w:rsidRDefault="007679CD">
            <w:pPr>
              <w:pStyle w:val="Bezodstavce"/>
            </w:pPr>
          </w:p>
        </w:tc>
        <w:tc>
          <w:tcPr>
            <w:tcW w:w="8055" w:type="dxa"/>
          </w:tcPr>
          <w:p w14:paraId="3A31068D" w14:textId="77777777" w:rsidR="007679CD" w:rsidRDefault="007679CD">
            <w:pPr>
              <w:pStyle w:val="Bezodstavce"/>
            </w:pPr>
            <w:r>
              <w:t>Datově orientované programování</w:t>
            </w:r>
          </w:p>
        </w:tc>
      </w:tr>
      <w:tr w:rsidR="007679CD" w14:paraId="2B25A4B7" w14:textId="77777777">
        <w:tc>
          <w:tcPr>
            <w:tcW w:w="0" w:type="auto"/>
            <w:noWrap/>
          </w:tcPr>
          <w:p w14:paraId="5B256403" w14:textId="77777777" w:rsidR="007679CD" w:rsidRDefault="007679CD">
            <w:pPr>
              <w:pStyle w:val="Bezodstavce"/>
            </w:pPr>
            <w:r>
              <w:t>FP</w:t>
            </w:r>
          </w:p>
        </w:tc>
        <w:tc>
          <w:tcPr>
            <w:tcW w:w="170" w:type="dxa"/>
          </w:tcPr>
          <w:p w14:paraId="447AA460" w14:textId="77777777" w:rsidR="007679CD" w:rsidRDefault="007679CD">
            <w:pPr>
              <w:pStyle w:val="Bezodstavce"/>
            </w:pPr>
          </w:p>
        </w:tc>
        <w:tc>
          <w:tcPr>
            <w:tcW w:w="8055" w:type="dxa"/>
          </w:tcPr>
          <w:p w14:paraId="3000D62F" w14:textId="77777777" w:rsidR="007679CD" w:rsidRDefault="007679CD">
            <w:pPr>
              <w:pStyle w:val="Bezodstavce"/>
            </w:pPr>
            <w:r>
              <w:t>Funkcionální programování</w:t>
            </w:r>
          </w:p>
        </w:tc>
      </w:tr>
      <w:tr w:rsidR="007679CD" w14:paraId="5FEEA697" w14:textId="77777777">
        <w:tc>
          <w:tcPr>
            <w:tcW w:w="0" w:type="auto"/>
            <w:noWrap/>
          </w:tcPr>
          <w:p w14:paraId="5E2CB993" w14:textId="77777777" w:rsidR="007679CD" w:rsidRDefault="007679CD">
            <w:pPr>
              <w:pStyle w:val="Bezodstavce"/>
            </w:pPr>
            <w:r>
              <w:t>OOP</w:t>
            </w:r>
          </w:p>
        </w:tc>
        <w:tc>
          <w:tcPr>
            <w:tcW w:w="170" w:type="dxa"/>
          </w:tcPr>
          <w:p w14:paraId="74D825F9" w14:textId="77777777" w:rsidR="007679CD" w:rsidRDefault="007679CD">
            <w:pPr>
              <w:pStyle w:val="Bezodstavce"/>
            </w:pPr>
          </w:p>
        </w:tc>
        <w:tc>
          <w:tcPr>
            <w:tcW w:w="8055" w:type="dxa"/>
          </w:tcPr>
          <w:p w14:paraId="2335BF0A" w14:textId="77777777" w:rsidR="007679CD" w:rsidRDefault="007679CD">
            <w:pPr>
              <w:pStyle w:val="Bezodstavce"/>
            </w:pPr>
            <w:r>
              <w:t>Objektově orientované programování</w:t>
            </w:r>
          </w:p>
        </w:tc>
      </w:tr>
      <w:tr w:rsidR="00C178F9" w14:paraId="6FBB52E5" w14:textId="77777777">
        <w:tc>
          <w:tcPr>
            <w:tcW w:w="0" w:type="auto"/>
            <w:noWrap/>
          </w:tcPr>
          <w:p w14:paraId="3EBF3E70" w14:textId="247E4086" w:rsidR="00C178F9" w:rsidRDefault="00C178F9">
            <w:pPr>
              <w:pStyle w:val="Bezodstavce"/>
            </w:pPr>
            <w:r>
              <w:t>SSD</w:t>
            </w:r>
          </w:p>
        </w:tc>
        <w:tc>
          <w:tcPr>
            <w:tcW w:w="170" w:type="dxa"/>
          </w:tcPr>
          <w:p w14:paraId="49CB2D9F" w14:textId="20A8B4A5" w:rsidR="00C178F9" w:rsidRDefault="00C178F9">
            <w:pPr>
              <w:pStyle w:val="Bezodstavce"/>
            </w:pPr>
          </w:p>
        </w:tc>
        <w:tc>
          <w:tcPr>
            <w:tcW w:w="8055"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tc>
          <w:tcPr>
            <w:tcW w:w="0" w:type="auto"/>
            <w:noWrap/>
          </w:tcPr>
          <w:p w14:paraId="5D794A0A" w14:textId="21ACC1F1" w:rsidR="00481E52" w:rsidRDefault="00481E52">
            <w:pPr>
              <w:pStyle w:val="Bezodstavce"/>
            </w:pPr>
            <w:r>
              <w:t>SRAM</w:t>
            </w:r>
          </w:p>
        </w:tc>
        <w:tc>
          <w:tcPr>
            <w:tcW w:w="170" w:type="dxa"/>
          </w:tcPr>
          <w:p w14:paraId="111A4883" w14:textId="77777777" w:rsidR="00481E52" w:rsidRDefault="00481E52">
            <w:pPr>
              <w:pStyle w:val="Bezodstavce"/>
            </w:pPr>
          </w:p>
        </w:tc>
        <w:tc>
          <w:tcPr>
            <w:tcW w:w="8055"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tc>
          <w:tcPr>
            <w:tcW w:w="0" w:type="auto"/>
            <w:noWrap/>
          </w:tcPr>
          <w:p w14:paraId="14E769A4" w14:textId="1DB70ACE" w:rsidR="00C35A92" w:rsidRDefault="00C35A92">
            <w:pPr>
              <w:pStyle w:val="Bezodstavce"/>
            </w:pPr>
            <w:r>
              <w:t>CPU</w:t>
            </w:r>
          </w:p>
        </w:tc>
        <w:tc>
          <w:tcPr>
            <w:tcW w:w="170" w:type="dxa"/>
          </w:tcPr>
          <w:p w14:paraId="0CCC841C" w14:textId="77777777" w:rsidR="00C35A92" w:rsidRDefault="00C35A92">
            <w:pPr>
              <w:pStyle w:val="Bezodstavce"/>
            </w:pPr>
          </w:p>
        </w:tc>
        <w:tc>
          <w:tcPr>
            <w:tcW w:w="8055"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tc>
          <w:tcPr>
            <w:tcW w:w="0" w:type="auto"/>
            <w:noWrap/>
          </w:tcPr>
          <w:p w14:paraId="4A7A78C8" w14:textId="1AABA28B" w:rsidR="00471341" w:rsidRDefault="00471341">
            <w:pPr>
              <w:pStyle w:val="Bezodstavce"/>
            </w:pPr>
            <w:r>
              <w:t>LRU</w:t>
            </w:r>
          </w:p>
        </w:tc>
        <w:tc>
          <w:tcPr>
            <w:tcW w:w="170" w:type="dxa"/>
          </w:tcPr>
          <w:p w14:paraId="57785C1C" w14:textId="77777777" w:rsidR="00471341" w:rsidRDefault="00471341">
            <w:pPr>
              <w:pStyle w:val="Bezodstavce"/>
            </w:pPr>
          </w:p>
        </w:tc>
        <w:tc>
          <w:tcPr>
            <w:tcW w:w="8055"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tc>
          <w:tcPr>
            <w:tcW w:w="0" w:type="auto"/>
            <w:noWrap/>
          </w:tcPr>
          <w:p w14:paraId="77AA5BC4" w14:textId="6FBDB5CF" w:rsidR="00500B26" w:rsidRDefault="00500B26">
            <w:pPr>
              <w:pStyle w:val="Bezodstavce"/>
            </w:pPr>
            <w:r>
              <w:t>LFU</w:t>
            </w:r>
          </w:p>
        </w:tc>
        <w:tc>
          <w:tcPr>
            <w:tcW w:w="170" w:type="dxa"/>
          </w:tcPr>
          <w:p w14:paraId="5D8F78E5" w14:textId="77777777" w:rsidR="00500B26" w:rsidRDefault="00500B26">
            <w:pPr>
              <w:pStyle w:val="Bezodstavce"/>
            </w:pPr>
          </w:p>
        </w:tc>
        <w:tc>
          <w:tcPr>
            <w:tcW w:w="8055"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tc>
          <w:tcPr>
            <w:tcW w:w="0" w:type="auto"/>
            <w:noWrap/>
          </w:tcPr>
          <w:p w14:paraId="51DA4B57" w14:textId="13D46885" w:rsidR="00FC6D06" w:rsidRDefault="00FC6D06">
            <w:pPr>
              <w:pStyle w:val="Bezodstavce"/>
            </w:pPr>
            <w:r>
              <w:t>DRAM</w:t>
            </w:r>
          </w:p>
        </w:tc>
        <w:tc>
          <w:tcPr>
            <w:tcW w:w="170" w:type="dxa"/>
          </w:tcPr>
          <w:p w14:paraId="3E893374" w14:textId="77777777" w:rsidR="00FC6D06" w:rsidRDefault="00FC6D06">
            <w:pPr>
              <w:pStyle w:val="Bezodstavce"/>
            </w:pPr>
          </w:p>
        </w:tc>
        <w:tc>
          <w:tcPr>
            <w:tcW w:w="8055"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tc>
          <w:tcPr>
            <w:tcW w:w="0" w:type="auto"/>
            <w:noWrap/>
          </w:tcPr>
          <w:p w14:paraId="272F516D" w14:textId="7D5EE6D2" w:rsidR="00600C6D" w:rsidRDefault="00600C6D">
            <w:pPr>
              <w:pStyle w:val="Bezodstavce"/>
            </w:pPr>
            <w:r>
              <w:t>ISA</w:t>
            </w:r>
          </w:p>
        </w:tc>
        <w:tc>
          <w:tcPr>
            <w:tcW w:w="170" w:type="dxa"/>
          </w:tcPr>
          <w:p w14:paraId="5D538129" w14:textId="77777777" w:rsidR="00600C6D" w:rsidRDefault="00600C6D">
            <w:pPr>
              <w:pStyle w:val="Bezodstavce"/>
            </w:pPr>
          </w:p>
        </w:tc>
        <w:tc>
          <w:tcPr>
            <w:tcW w:w="8055"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7E30FFB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DB0102">
          <w:rPr>
            <w:webHidden/>
          </w:rPr>
          <w:t>13</w:t>
        </w:r>
        <w:r>
          <w:rPr>
            <w:webHidden/>
          </w:rPr>
          <w:fldChar w:fldCharType="end"/>
        </w:r>
      </w:hyperlink>
    </w:p>
    <w:p w14:paraId="78BE70C5" w14:textId="409F1C33" w:rsidR="00F03DA6" w:rsidRDefault="00DB04D1">
      <w:r>
        <w:fldChar w:fldCharType="end"/>
      </w:r>
      <w:r w:rsidR="006A3247">
        <w:fldChar w:fldCharType="begin"/>
      </w:r>
      <w:r w:rsidR="006A3247">
        <w:instrText xml:space="preserve"> REF _Ref123575801 \h </w:instrText>
      </w:r>
      <w:r w:rsidR="006A3247">
        <w:fldChar w:fldCharType="separate"/>
      </w:r>
      <w:r w:rsidR="00DB0102">
        <w:t xml:space="preserve">Obrázek </w:t>
      </w:r>
      <w:r w:rsidR="00DB0102">
        <w:rPr>
          <w:noProof/>
        </w:rPr>
        <w:t>3</w:t>
      </w:r>
      <w:r w:rsidR="00DB0102">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DB0102">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11C04D8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DB0102">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33"/>
          <w:footerReference w:type="default" r:id="rId34"/>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35"/>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C4A82" w14:textId="77777777" w:rsidR="00BA6D4A" w:rsidRDefault="00BA6D4A">
      <w:r>
        <w:separator/>
      </w:r>
    </w:p>
    <w:p w14:paraId="24030983" w14:textId="77777777" w:rsidR="00BA6D4A" w:rsidRDefault="00BA6D4A"/>
  </w:endnote>
  <w:endnote w:type="continuationSeparator" w:id="0">
    <w:p w14:paraId="7F75E715" w14:textId="77777777" w:rsidR="00BA6D4A" w:rsidRDefault="00BA6D4A">
      <w:r>
        <w:continuationSeparator/>
      </w:r>
    </w:p>
    <w:p w14:paraId="692F02D1" w14:textId="77777777" w:rsidR="00BA6D4A" w:rsidRDefault="00BA6D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7E72E" w14:textId="77777777" w:rsidR="00BA6D4A" w:rsidRDefault="00BA6D4A">
      <w:r>
        <w:separator/>
      </w:r>
    </w:p>
    <w:p w14:paraId="2E8C9B2A" w14:textId="77777777" w:rsidR="00BA6D4A" w:rsidRDefault="00BA6D4A"/>
  </w:footnote>
  <w:footnote w:type="continuationSeparator" w:id="0">
    <w:p w14:paraId="47D65A93" w14:textId="77777777" w:rsidR="00BA6D4A" w:rsidRDefault="00BA6D4A">
      <w:r>
        <w:continuationSeparator/>
      </w:r>
    </w:p>
    <w:p w14:paraId="055D8C6D" w14:textId="77777777" w:rsidR="00BA6D4A" w:rsidRDefault="00BA6D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1"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4"/>
  </w:num>
  <w:num w:numId="3" w16cid:durableId="567769305">
    <w:abstractNumId w:val="20"/>
  </w:num>
  <w:num w:numId="4" w16cid:durableId="37316916">
    <w:abstractNumId w:val="32"/>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29"/>
  </w:num>
  <w:num w:numId="19" w16cid:durableId="102726842">
    <w:abstractNumId w:val="30"/>
  </w:num>
  <w:num w:numId="20" w16cid:durableId="447629715">
    <w:abstractNumId w:val="12"/>
  </w:num>
  <w:num w:numId="21" w16cid:durableId="2097748313">
    <w:abstractNumId w:val="22"/>
  </w:num>
  <w:num w:numId="22" w16cid:durableId="85807700">
    <w:abstractNumId w:val="31"/>
  </w:num>
  <w:num w:numId="23" w16cid:durableId="1403479699">
    <w:abstractNumId w:val="17"/>
  </w:num>
  <w:num w:numId="24" w16cid:durableId="1002660773">
    <w:abstractNumId w:val="18"/>
  </w:num>
  <w:num w:numId="25" w16cid:durableId="2143573802">
    <w:abstractNumId w:val="23"/>
  </w:num>
  <w:num w:numId="26" w16cid:durableId="1094014660">
    <w:abstractNumId w:val="11"/>
  </w:num>
  <w:num w:numId="27" w16cid:durableId="1143546142">
    <w:abstractNumId w:val="25"/>
  </w:num>
  <w:num w:numId="28" w16cid:durableId="383143093">
    <w:abstractNumId w:val="14"/>
  </w:num>
  <w:num w:numId="29" w16cid:durableId="2098745302">
    <w:abstractNumId w:val="21"/>
  </w:num>
  <w:num w:numId="30" w16cid:durableId="1609853304">
    <w:abstractNumId w:val="19"/>
  </w:num>
  <w:num w:numId="31" w16cid:durableId="166213902">
    <w:abstractNumId w:val="28"/>
  </w:num>
  <w:num w:numId="32" w16cid:durableId="114059744">
    <w:abstractNumId w:val="26"/>
  </w:num>
  <w:num w:numId="33" w16cid:durableId="15170339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5B5E"/>
    <w:rsid w:val="0005081B"/>
    <w:rsid w:val="000541D2"/>
    <w:rsid w:val="000720D8"/>
    <w:rsid w:val="0008512F"/>
    <w:rsid w:val="000940BE"/>
    <w:rsid w:val="000A4243"/>
    <w:rsid w:val="000A4788"/>
    <w:rsid w:val="000A4DFE"/>
    <w:rsid w:val="000B083F"/>
    <w:rsid w:val="000B5372"/>
    <w:rsid w:val="000B6148"/>
    <w:rsid w:val="000B6272"/>
    <w:rsid w:val="000B71A0"/>
    <w:rsid w:val="000D4F52"/>
    <w:rsid w:val="000E046A"/>
    <w:rsid w:val="000E697D"/>
    <w:rsid w:val="000F0B33"/>
    <w:rsid w:val="000F2662"/>
    <w:rsid w:val="000F3912"/>
    <w:rsid w:val="000F7654"/>
    <w:rsid w:val="000F7C05"/>
    <w:rsid w:val="001020AE"/>
    <w:rsid w:val="0011110F"/>
    <w:rsid w:val="001113F2"/>
    <w:rsid w:val="001426E6"/>
    <w:rsid w:val="00147BC8"/>
    <w:rsid w:val="00150F84"/>
    <w:rsid w:val="001735F3"/>
    <w:rsid w:val="0017456A"/>
    <w:rsid w:val="00177E42"/>
    <w:rsid w:val="00191582"/>
    <w:rsid w:val="001923BD"/>
    <w:rsid w:val="00194127"/>
    <w:rsid w:val="001A4134"/>
    <w:rsid w:val="001A5173"/>
    <w:rsid w:val="001B64C6"/>
    <w:rsid w:val="001C0DCE"/>
    <w:rsid w:val="001E0E4C"/>
    <w:rsid w:val="001E42C8"/>
    <w:rsid w:val="00205DFB"/>
    <w:rsid w:val="00224F26"/>
    <w:rsid w:val="00227920"/>
    <w:rsid w:val="00234BDC"/>
    <w:rsid w:val="00236129"/>
    <w:rsid w:val="00240F72"/>
    <w:rsid w:val="0024323B"/>
    <w:rsid w:val="00243620"/>
    <w:rsid w:val="002500B8"/>
    <w:rsid w:val="002557C9"/>
    <w:rsid w:val="00292B0A"/>
    <w:rsid w:val="00292F82"/>
    <w:rsid w:val="00294C06"/>
    <w:rsid w:val="002B4116"/>
    <w:rsid w:val="002C477A"/>
    <w:rsid w:val="002C612F"/>
    <w:rsid w:val="002D09B4"/>
    <w:rsid w:val="002E0CB5"/>
    <w:rsid w:val="002E55DA"/>
    <w:rsid w:val="0030421C"/>
    <w:rsid w:val="00322EB5"/>
    <w:rsid w:val="00325F47"/>
    <w:rsid w:val="003575AA"/>
    <w:rsid w:val="00362E0D"/>
    <w:rsid w:val="0036637B"/>
    <w:rsid w:val="003739E5"/>
    <w:rsid w:val="003875E3"/>
    <w:rsid w:val="00396FF6"/>
    <w:rsid w:val="003A3529"/>
    <w:rsid w:val="003B20C6"/>
    <w:rsid w:val="003B3D2F"/>
    <w:rsid w:val="003B72A0"/>
    <w:rsid w:val="003C15DC"/>
    <w:rsid w:val="003D19D5"/>
    <w:rsid w:val="003F6453"/>
    <w:rsid w:val="00402734"/>
    <w:rsid w:val="00405A58"/>
    <w:rsid w:val="00412F12"/>
    <w:rsid w:val="00431BB9"/>
    <w:rsid w:val="00432EA5"/>
    <w:rsid w:val="00433AC9"/>
    <w:rsid w:val="00435846"/>
    <w:rsid w:val="00440344"/>
    <w:rsid w:val="004417B1"/>
    <w:rsid w:val="00442D43"/>
    <w:rsid w:val="004512E3"/>
    <w:rsid w:val="0046470A"/>
    <w:rsid w:val="00471341"/>
    <w:rsid w:val="00473E7A"/>
    <w:rsid w:val="00481E52"/>
    <w:rsid w:val="0048311B"/>
    <w:rsid w:val="004A2835"/>
    <w:rsid w:val="004A6FBC"/>
    <w:rsid w:val="004B12A2"/>
    <w:rsid w:val="004B2664"/>
    <w:rsid w:val="004B4D7C"/>
    <w:rsid w:val="004C20C4"/>
    <w:rsid w:val="004D1902"/>
    <w:rsid w:val="004E51A0"/>
    <w:rsid w:val="004E7BE0"/>
    <w:rsid w:val="00500B26"/>
    <w:rsid w:val="00503518"/>
    <w:rsid w:val="00517DE1"/>
    <w:rsid w:val="00525CDC"/>
    <w:rsid w:val="00531011"/>
    <w:rsid w:val="0054234D"/>
    <w:rsid w:val="00543E9B"/>
    <w:rsid w:val="00546A6C"/>
    <w:rsid w:val="005477A4"/>
    <w:rsid w:val="0055701B"/>
    <w:rsid w:val="005715E6"/>
    <w:rsid w:val="00573BDB"/>
    <w:rsid w:val="00596537"/>
    <w:rsid w:val="005C5202"/>
    <w:rsid w:val="005D600A"/>
    <w:rsid w:val="005F43CA"/>
    <w:rsid w:val="00600445"/>
    <w:rsid w:val="00600C6D"/>
    <w:rsid w:val="00613141"/>
    <w:rsid w:val="00614556"/>
    <w:rsid w:val="00626499"/>
    <w:rsid w:val="00631F07"/>
    <w:rsid w:val="00636111"/>
    <w:rsid w:val="00640B03"/>
    <w:rsid w:val="00641227"/>
    <w:rsid w:val="00650A34"/>
    <w:rsid w:val="00651DF0"/>
    <w:rsid w:val="00662A69"/>
    <w:rsid w:val="00665CDD"/>
    <w:rsid w:val="00670764"/>
    <w:rsid w:val="0068655A"/>
    <w:rsid w:val="00687787"/>
    <w:rsid w:val="00691BE1"/>
    <w:rsid w:val="006A3247"/>
    <w:rsid w:val="006B6206"/>
    <w:rsid w:val="006B695F"/>
    <w:rsid w:val="006D32C5"/>
    <w:rsid w:val="006F0593"/>
    <w:rsid w:val="00701E9C"/>
    <w:rsid w:val="00717E2E"/>
    <w:rsid w:val="007321AB"/>
    <w:rsid w:val="007329C1"/>
    <w:rsid w:val="00737F3D"/>
    <w:rsid w:val="00742418"/>
    <w:rsid w:val="00742434"/>
    <w:rsid w:val="007531E1"/>
    <w:rsid w:val="007679CD"/>
    <w:rsid w:val="00790BD4"/>
    <w:rsid w:val="007A43CD"/>
    <w:rsid w:val="007E0542"/>
    <w:rsid w:val="007F2617"/>
    <w:rsid w:val="007F58CD"/>
    <w:rsid w:val="0082173E"/>
    <w:rsid w:val="00826ADB"/>
    <w:rsid w:val="0083169D"/>
    <w:rsid w:val="0083535F"/>
    <w:rsid w:val="00840B9F"/>
    <w:rsid w:val="008431FC"/>
    <w:rsid w:val="00843C14"/>
    <w:rsid w:val="0084673B"/>
    <w:rsid w:val="00846B50"/>
    <w:rsid w:val="008533C6"/>
    <w:rsid w:val="00856EEB"/>
    <w:rsid w:val="008654B5"/>
    <w:rsid w:val="0086612B"/>
    <w:rsid w:val="00871713"/>
    <w:rsid w:val="0088483E"/>
    <w:rsid w:val="00886AD9"/>
    <w:rsid w:val="008A30E1"/>
    <w:rsid w:val="008A3E17"/>
    <w:rsid w:val="008E42E1"/>
    <w:rsid w:val="008F5905"/>
    <w:rsid w:val="00916456"/>
    <w:rsid w:val="00922724"/>
    <w:rsid w:val="00943E06"/>
    <w:rsid w:val="009621EF"/>
    <w:rsid w:val="009678B0"/>
    <w:rsid w:val="009702FA"/>
    <w:rsid w:val="0097728F"/>
    <w:rsid w:val="00985469"/>
    <w:rsid w:val="009947B3"/>
    <w:rsid w:val="009A6F17"/>
    <w:rsid w:val="009B00AF"/>
    <w:rsid w:val="009B291B"/>
    <w:rsid w:val="009B78F3"/>
    <w:rsid w:val="009C0368"/>
    <w:rsid w:val="009C3AE9"/>
    <w:rsid w:val="009E0E44"/>
    <w:rsid w:val="009E529F"/>
    <w:rsid w:val="009F640E"/>
    <w:rsid w:val="00A069BD"/>
    <w:rsid w:val="00A11802"/>
    <w:rsid w:val="00A13628"/>
    <w:rsid w:val="00A20DB0"/>
    <w:rsid w:val="00A529EB"/>
    <w:rsid w:val="00A638C5"/>
    <w:rsid w:val="00A65BA5"/>
    <w:rsid w:val="00A7088F"/>
    <w:rsid w:val="00A741FF"/>
    <w:rsid w:val="00A762D8"/>
    <w:rsid w:val="00A7698F"/>
    <w:rsid w:val="00A81541"/>
    <w:rsid w:val="00A92F1B"/>
    <w:rsid w:val="00A94CAC"/>
    <w:rsid w:val="00A97B23"/>
    <w:rsid w:val="00AB12AD"/>
    <w:rsid w:val="00AB23A3"/>
    <w:rsid w:val="00AB24B7"/>
    <w:rsid w:val="00AD1707"/>
    <w:rsid w:val="00AD3F01"/>
    <w:rsid w:val="00AD78B6"/>
    <w:rsid w:val="00AE7095"/>
    <w:rsid w:val="00AF23F1"/>
    <w:rsid w:val="00AF2622"/>
    <w:rsid w:val="00AF6205"/>
    <w:rsid w:val="00AF7AF5"/>
    <w:rsid w:val="00B11728"/>
    <w:rsid w:val="00B505A8"/>
    <w:rsid w:val="00B51B38"/>
    <w:rsid w:val="00B56E5C"/>
    <w:rsid w:val="00B60141"/>
    <w:rsid w:val="00B811B0"/>
    <w:rsid w:val="00B85C19"/>
    <w:rsid w:val="00B8689C"/>
    <w:rsid w:val="00BA6D4A"/>
    <w:rsid w:val="00BB2826"/>
    <w:rsid w:val="00BE18CC"/>
    <w:rsid w:val="00BF0C6F"/>
    <w:rsid w:val="00BF7214"/>
    <w:rsid w:val="00C0370F"/>
    <w:rsid w:val="00C109F8"/>
    <w:rsid w:val="00C132D2"/>
    <w:rsid w:val="00C178F9"/>
    <w:rsid w:val="00C206FE"/>
    <w:rsid w:val="00C25F7E"/>
    <w:rsid w:val="00C277B8"/>
    <w:rsid w:val="00C35A92"/>
    <w:rsid w:val="00C40460"/>
    <w:rsid w:val="00C52268"/>
    <w:rsid w:val="00C56A58"/>
    <w:rsid w:val="00C92BA5"/>
    <w:rsid w:val="00C931CD"/>
    <w:rsid w:val="00CB2B0E"/>
    <w:rsid w:val="00CC0E4B"/>
    <w:rsid w:val="00CD0828"/>
    <w:rsid w:val="00CD3DB1"/>
    <w:rsid w:val="00CE0D8D"/>
    <w:rsid w:val="00CE6AE3"/>
    <w:rsid w:val="00D02453"/>
    <w:rsid w:val="00D15428"/>
    <w:rsid w:val="00D15D4A"/>
    <w:rsid w:val="00D21E86"/>
    <w:rsid w:val="00D428B7"/>
    <w:rsid w:val="00D47B45"/>
    <w:rsid w:val="00D75BC4"/>
    <w:rsid w:val="00DB0102"/>
    <w:rsid w:val="00DB04D1"/>
    <w:rsid w:val="00DC30CE"/>
    <w:rsid w:val="00DC3733"/>
    <w:rsid w:val="00DD154E"/>
    <w:rsid w:val="00DD4228"/>
    <w:rsid w:val="00DE46BC"/>
    <w:rsid w:val="00DE6288"/>
    <w:rsid w:val="00E04E49"/>
    <w:rsid w:val="00E13A83"/>
    <w:rsid w:val="00E2180F"/>
    <w:rsid w:val="00E343ED"/>
    <w:rsid w:val="00E43B86"/>
    <w:rsid w:val="00E46530"/>
    <w:rsid w:val="00E52975"/>
    <w:rsid w:val="00E9504B"/>
    <w:rsid w:val="00EA1234"/>
    <w:rsid w:val="00EA2BE9"/>
    <w:rsid w:val="00EA3217"/>
    <w:rsid w:val="00EA7D89"/>
    <w:rsid w:val="00EC1AF6"/>
    <w:rsid w:val="00EE24CB"/>
    <w:rsid w:val="00F02FE0"/>
    <w:rsid w:val="00F03DA6"/>
    <w:rsid w:val="00F15EEB"/>
    <w:rsid w:val="00F17172"/>
    <w:rsid w:val="00F245E8"/>
    <w:rsid w:val="00F32B6A"/>
    <w:rsid w:val="00F32FA1"/>
    <w:rsid w:val="00F451B0"/>
    <w:rsid w:val="00F72523"/>
    <w:rsid w:val="00F803C1"/>
    <w:rsid w:val="00F86005"/>
    <w:rsid w:val="00F92B2D"/>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amesfromwithin.com/data-oriented-design" TargetMode="Externa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hyperlink" Target="https://www.youtube.com/watch?v=rX0ItVEVjHc"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ibPL7T9iEw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odevzdej.cz/"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odingdojo.com/blog/what-is-functional-programmin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lang.llvm.org/docs/UsersManua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mozilla.org/en-US/docs/Learn/JavaScript/Objects/Object-oriented_programming" TargetMode="External"/><Relationship Id="rId30" Type="http://schemas.openxmlformats.org/officeDocument/2006/relationships/hyperlink" Target="https://www.youtube.com/watch?v=TUFins4z6o4"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2083</TotalTime>
  <Pages>1</Pages>
  <Words>7315</Words>
  <Characters>43159</Characters>
  <Application>Microsoft Office Word</Application>
  <DocSecurity>0</DocSecurity>
  <Lines>359</Lines>
  <Paragraphs>100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50374</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178</cp:revision>
  <cp:lastPrinted>2023-01-16T14:49:00Z</cp:lastPrinted>
  <dcterms:created xsi:type="dcterms:W3CDTF">2022-12-16T13:15:00Z</dcterms:created>
  <dcterms:modified xsi:type="dcterms:W3CDTF">2023-01-16T14:50:00Z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